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C2B" w:rsidRDefault="002228E1" w:rsidP="00607C2B">
      <w:pPr>
        <w:pStyle w:val="Heading2"/>
      </w:pPr>
      <w:bookmarkStart w:id="0" w:name="_GoBack"/>
      <w:bookmarkEnd w:id="0"/>
      <w:r>
        <w:t xml:space="preserve">Developing Provider-hosted </w:t>
      </w:r>
      <w:r w:rsidR="00B31D4F">
        <w:t>Add-ins</w:t>
      </w:r>
      <w:r>
        <w:t xml:space="preserve"> </w:t>
      </w:r>
      <w:r w:rsidR="00B31D4F">
        <w:t xml:space="preserve">using </w:t>
      </w:r>
      <w:r>
        <w:t>MVC</w:t>
      </w:r>
    </w:p>
    <w:p w:rsidR="00607C2B" w:rsidRPr="005C7841" w:rsidRDefault="00607C2B" w:rsidP="00607C2B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>
        <w:t>60</w:t>
      </w:r>
      <w:r w:rsidRPr="005C7841">
        <w:t xml:space="preserve"> minutes</w:t>
      </w:r>
    </w:p>
    <w:p w:rsidR="00607C2B" w:rsidRPr="00607C2B" w:rsidRDefault="00607C2B" w:rsidP="00607C2B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F25C76">
        <w:t>C</w:t>
      </w:r>
      <w:r w:rsidR="003A158A">
        <w:t>:\Student\Modules\</w:t>
      </w:r>
      <w:r w:rsidR="00502630" w:rsidRPr="00502630">
        <w:t>09_ProviderHostedAddins</w:t>
      </w:r>
      <w:r w:rsidR="00A77AAC">
        <w:t>\Lab</w:t>
      </w:r>
    </w:p>
    <w:p w:rsidR="00BB54BC" w:rsidRDefault="00607C2B" w:rsidP="00607C2B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r>
        <w:t xml:space="preserve">In this lab you will </w:t>
      </w:r>
      <w:r w:rsidR="00171C7E">
        <w:t xml:space="preserve">create </w:t>
      </w:r>
      <w:r w:rsidR="00820CCD">
        <w:t xml:space="preserve">a </w:t>
      </w:r>
      <w:r w:rsidR="00593454">
        <w:t>provider-hosted a</w:t>
      </w:r>
      <w:r w:rsidR="00B31D4F">
        <w:t>dd-in</w:t>
      </w:r>
      <w:r w:rsidR="00820CCD">
        <w:t xml:space="preserve"> </w:t>
      </w:r>
      <w:r w:rsidR="00593454">
        <w:t>for SharePoint Online using ASP.NET and the MVC framework</w:t>
      </w:r>
      <w:r w:rsidR="002228E1">
        <w:t xml:space="preserve">. You will </w:t>
      </w:r>
      <w:r w:rsidR="00593454">
        <w:t>work with MVC controllers, views and models to implement a user interface experience as well as a scheme for managing SharePoint session state across requests</w:t>
      </w:r>
      <w:r w:rsidR="00666C15">
        <w:t>. You wil</w:t>
      </w:r>
      <w:r w:rsidR="00680A35">
        <w:t xml:space="preserve">l also </w:t>
      </w:r>
      <w:r w:rsidR="00593454">
        <w:t xml:space="preserve">use Entity Framework to </w:t>
      </w:r>
      <w:r w:rsidR="00680A35">
        <w:t xml:space="preserve">create a </w:t>
      </w:r>
      <w:r w:rsidR="00593454">
        <w:t>custom database</w:t>
      </w:r>
      <w:r w:rsidR="00666C15">
        <w:t xml:space="preserve"> </w:t>
      </w:r>
      <w:r w:rsidR="00593454">
        <w:t xml:space="preserve">for tracking customer data. After creating the customer database, you will </w:t>
      </w:r>
      <w:r w:rsidR="00666C15">
        <w:t xml:space="preserve">use the </w:t>
      </w:r>
      <w:r w:rsidR="00593454">
        <w:t xml:space="preserve">MVC </w:t>
      </w:r>
      <w:r w:rsidR="00666C15">
        <w:t xml:space="preserve">scaffolding support in Visual Studio to create a strongly-typed controller </w:t>
      </w:r>
      <w:r w:rsidR="00593454">
        <w:t xml:space="preserve">class </w:t>
      </w:r>
      <w:r w:rsidR="00666C15">
        <w:t xml:space="preserve">that </w:t>
      </w:r>
      <w:r w:rsidR="00593454">
        <w:t>extends your add-in with a user interface experience for viewing, creating</w:t>
      </w:r>
      <w:r w:rsidR="00666C15">
        <w:t xml:space="preserve">, </w:t>
      </w:r>
      <w:r w:rsidR="00593454">
        <w:t>updating and deleting</w:t>
      </w:r>
      <w:r w:rsidR="00666C15">
        <w:t xml:space="preserve"> customer records</w:t>
      </w:r>
      <w:r w:rsidR="004F1851">
        <w:t>.</w:t>
      </w:r>
    </w:p>
    <w:p w:rsidR="00C159E0" w:rsidRDefault="00C159E0" w:rsidP="00C159E0">
      <w:pPr>
        <w:pStyle w:val="Heading3"/>
      </w:pPr>
      <w:r>
        <w:t xml:space="preserve">Exercise </w:t>
      </w:r>
      <w:r w:rsidR="00152635">
        <w:t>1</w:t>
      </w:r>
      <w:r>
        <w:t xml:space="preserve">: </w:t>
      </w:r>
      <w:r w:rsidR="0083590C">
        <w:t>Creating</w:t>
      </w:r>
      <w:r w:rsidR="00152635">
        <w:t xml:space="preserve"> a </w:t>
      </w:r>
      <w:r w:rsidR="00B31D4F">
        <w:t>Provider-Hosted Add-in</w:t>
      </w:r>
      <w:r>
        <w:t xml:space="preserve"> </w:t>
      </w:r>
      <w:r w:rsidR="00942E67">
        <w:t>that uses the MVC Framework</w:t>
      </w:r>
    </w:p>
    <w:p w:rsidR="00C159E0" w:rsidRDefault="00C159E0" w:rsidP="00C84F52">
      <w:pPr>
        <w:pStyle w:val="LabExerciseLeadIn"/>
      </w:pPr>
      <w:r>
        <w:t xml:space="preserve">In this exercise you </w:t>
      </w:r>
      <w:r w:rsidR="00593454">
        <w:t xml:space="preserve">will use Visual Studio to </w:t>
      </w:r>
      <w:r w:rsidR="00F81206">
        <w:t xml:space="preserve">create a new </w:t>
      </w:r>
      <w:r w:rsidR="00593454">
        <w:t>SharePoint app project that is implemented as a provider-hosted a</w:t>
      </w:r>
      <w:r w:rsidR="00B31D4F">
        <w:t>dd-in</w:t>
      </w:r>
      <w:r w:rsidR="00D7601D">
        <w:t xml:space="preserve"> </w:t>
      </w:r>
      <w:r w:rsidR="00B44595">
        <w:t>which uses the MVC f</w:t>
      </w:r>
      <w:r w:rsidR="00D7601D">
        <w:t>ramework</w:t>
      </w:r>
      <w:r w:rsidR="00B44595">
        <w:t xml:space="preserve"> in ASP.NET</w:t>
      </w:r>
      <w:r w:rsidR="00F81206">
        <w:t>.</w:t>
      </w:r>
      <w:r w:rsidR="00B44595">
        <w:t xml:space="preserve"> Once you have created the new project for the add-in, you will make some basic changes to the app manifest and to MVC components user to generate the user interface. After that, you get your add-in project up and running in the Visual Studio debugger so you can test it out.</w:t>
      </w:r>
    </w:p>
    <w:p w:rsidR="00C159E0" w:rsidRDefault="00C159E0" w:rsidP="00A77AAC">
      <w:pPr>
        <w:pStyle w:val="LabStepNumbered"/>
      </w:pPr>
      <w:r>
        <w:t xml:space="preserve">Launch </w:t>
      </w:r>
      <w:r w:rsidR="002944F3">
        <w:rPr>
          <w:b/>
        </w:rPr>
        <w:t>Visual Studio</w:t>
      </w:r>
      <w:r w:rsidR="002944F3">
        <w:t>.</w:t>
      </w:r>
    </w:p>
    <w:p w:rsidR="00A77AAC" w:rsidRDefault="00A77AAC" w:rsidP="00A77AAC">
      <w:pPr>
        <w:pStyle w:val="LabStepNumbered"/>
      </w:pPr>
      <w:r>
        <w:t xml:space="preserve">Create the new solution in </w:t>
      </w:r>
      <w:r w:rsidR="002944F3">
        <w:t>Visual Studio</w:t>
      </w:r>
      <w:r>
        <w:t>:</w:t>
      </w:r>
    </w:p>
    <w:p w:rsidR="00C159E0" w:rsidRDefault="00C159E0" w:rsidP="00DA47C8">
      <w:pPr>
        <w:pStyle w:val="LabStepNumberedLevel2"/>
      </w:pPr>
      <w:r>
        <w:t xml:space="preserve">In Visual Studio select </w:t>
      </w:r>
      <w:r w:rsidRPr="000C3A99">
        <w:rPr>
          <w:b/>
        </w:rPr>
        <w:t xml:space="preserve">File </w:t>
      </w:r>
      <w:r w:rsidRPr="000C3A99">
        <w:rPr>
          <w:b/>
        </w:rPr>
        <w:sym w:font="Wingdings" w:char="F0E0"/>
      </w:r>
      <w:r w:rsidRPr="000C3A99">
        <w:rPr>
          <w:b/>
        </w:rPr>
        <w:t xml:space="preserve"> </w:t>
      </w:r>
      <w:r w:rsidR="00F81206">
        <w:rPr>
          <w:b/>
        </w:rPr>
        <w:t>New</w:t>
      </w:r>
      <w:r w:rsidRPr="000C3A99">
        <w:rPr>
          <w:b/>
        </w:rPr>
        <w:t xml:space="preserve"> </w:t>
      </w:r>
      <w:r w:rsidRPr="000C3A99">
        <w:rPr>
          <w:b/>
        </w:rPr>
        <w:sym w:font="Wingdings" w:char="F0E0"/>
      </w:r>
      <w:r w:rsidRPr="000C3A99">
        <w:rPr>
          <w:b/>
        </w:rPr>
        <w:t xml:space="preserve"> Project</w:t>
      </w:r>
      <w:r>
        <w:t>.</w:t>
      </w:r>
    </w:p>
    <w:p w:rsidR="00C159E0" w:rsidRDefault="00C159E0" w:rsidP="00DA47C8">
      <w:pPr>
        <w:pStyle w:val="LabStepNumberedLevel2"/>
      </w:pPr>
      <w:r>
        <w:t xml:space="preserve">In the </w:t>
      </w:r>
      <w:r w:rsidR="008F40A6">
        <w:rPr>
          <w:b/>
        </w:rPr>
        <w:t>New</w:t>
      </w:r>
      <w:r w:rsidRPr="004008BD">
        <w:rPr>
          <w:b/>
        </w:rPr>
        <w:t xml:space="preserve"> Project</w:t>
      </w:r>
      <w:r>
        <w:t xml:space="preserve"> dialog:</w:t>
      </w:r>
    </w:p>
    <w:p w:rsidR="00C159E0" w:rsidRDefault="00F81206" w:rsidP="00DA47C8">
      <w:pPr>
        <w:pStyle w:val="LabStepNumberedLevel3"/>
        <w:ind w:left="1008" w:hanging="288"/>
      </w:pPr>
      <w:r>
        <w:t xml:space="preserve">Select </w:t>
      </w:r>
      <w:r w:rsidRPr="00F81206">
        <w:rPr>
          <w:b/>
        </w:rPr>
        <w:t xml:space="preserve">Templates </w:t>
      </w:r>
      <w:r w:rsidRPr="00F81206">
        <w:rPr>
          <w:b/>
        </w:rPr>
        <w:sym w:font="Wingdings" w:char="F0E0"/>
      </w:r>
      <w:r w:rsidRPr="00F81206">
        <w:rPr>
          <w:b/>
        </w:rPr>
        <w:t xml:space="preserve"> Visual C# </w:t>
      </w:r>
      <w:r w:rsidRPr="00F81206">
        <w:rPr>
          <w:b/>
        </w:rPr>
        <w:sym w:font="Wingdings" w:char="F0E0"/>
      </w:r>
      <w:r w:rsidR="00B176FA">
        <w:rPr>
          <w:b/>
        </w:rPr>
        <w:t xml:space="preserve"> </w:t>
      </w:r>
      <w:r w:rsidRPr="00F81206">
        <w:rPr>
          <w:b/>
        </w:rPr>
        <w:t>Office/SharePoint</w:t>
      </w:r>
      <w:r w:rsidR="00B176FA">
        <w:rPr>
          <w:b/>
        </w:rPr>
        <w:t xml:space="preserve"> </w:t>
      </w:r>
      <w:r w:rsidRPr="00F81206">
        <w:rPr>
          <w:b/>
        </w:rPr>
        <w:sym w:font="Wingdings" w:char="F0E0"/>
      </w:r>
      <w:r w:rsidRPr="00F81206">
        <w:rPr>
          <w:b/>
        </w:rPr>
        <w:t xml:space="preserve"> Apps</w:t>
      </w:r>
      <w:r w:rsidR="00C159E0">
        <w:t>.</w:t>
      </w:r>
    </w:p>
    <w:p w:rsidR="00F81206" w:rsidRDefault="00F81206" w:rsidP="00DA47C8">
      <w:pPr>
        <w:pStyle w:val="LabStepNumberedLevel3"/>
        <w:ind w:left="1008" w:hanging="288"/>
      </w:pPr>
      <w:r>
        <w:t xml:space="preserve">Click </w:t>
      </w:r>
      <w:r w:rsidR="00B176FA">
        <w:rPr>
          <w:b/>
        </w:rPr>
        <w:t>App for SharePoint</w:t>
      </w:r>
    </w:p>
    <w:p w:rsidR="00C159E0" w:rsidRDefault="00F81206" w:rsidP="00DA47C8">
      <w:pPr>
        <w:pStyle w:val="LabStepNumberedLevel3"/>
        <w:ind w:left="1008" w:hanging="288"/>
      </w:pPr>
      <w:r w:rsidRPr="00F81206">
        <w:t xml:space="preserve">Name the </w:t>
      </w:r>
      <w:r>
        <w:t xml:space="preserve">new project </w:t>
      </w:r>
      <w:proofErr w:type="spellStart"/>
      <w:r w:rsidR="007E10E8">
        <w:rPr>
          <w:b/>
        </w:rPr>
        <w:t>CustomerManager</w:t>
      </w:r>
      <w:proofErr w:type="spellEnd"/>
      <w:r w:rsidR="00C159E0">
        <w:t>.</w:t>
      </w:r>
    </w:p>
    <w:p w:rsidR="002A7D61" w:rsidRDefault="002A7D61" w:rsidP="00DA47C8">
      <w:pPr>
        <w:pStyle w:val="LabStepNumberedLevel3"/>
        <w:ind w:left="1008" w:hanging="288"/>
      </w:pPr>
      <w:r>
        <w:t xml:space="preserve">Add the new project into the folder at </w:t>
      </w:r>
      <w:r w:rsidRPr="002A7D61">
        <w:rPr>
          <w:b/>
        </w:rPr>
        <w:t>C:\Stud</w:t>
      </w:r>
      <w:r w:rsidR="007E10E8">
        <w:rPr>
          <w:b/>
        </w:rPr>
        <w:t>ent\Modules\MVC\</w:t>
      </w:r>
      <w:r w:rsidR="00B44595">
        <w:rPr>
          <w:b/>
        </w:rPr>
        <w:t>Lab\</w:t>
      </w:r>
      <w:r>
        <w:t>.</w:t>
      </w:r>
    </w:p>
    <w:p w:rsidR="002A7D61" w:rsidRPr="002A7D61" w:rsidRDefault="002A7D61" w:rsidP="00DA47C8">
      <w:pPr>
        <w:pStyle w:val="LabStepNumberedLevel3"/>
        <w:ind w:left="1008" w:hanging="288"/>
      </w:pPr>
      <w:r>
        <w:t xml:space="preserve">Click </w:t>
      </w:r>
      <w:r w:rsidRPr="002A7D61">
        <w:rPr>
          <w:b/>
        </w:rPr>
        <w:t>OK</w:t>
      </w:r>
      <w:r>
        <w:t xml:space="preserve"> to display the </w:t>
      </w:r>
      <w:r w:rsidRPr="002A7D61">
        <w:rPr>
          <w:b/>
        </w:rPr>
        <w:t>New App for SharePoint</w:t>
      </w:r>
      <w:r>
        <w:t xml:space="preserve"> wizard.</w:t>
      </w:r>
    </w:p>
    <w:p w:rsidR="002A7D61" w:rsidRPr="00F81206" w:rsidRDefault="007E10E8" w:rsidP="002A7D61">
      <w:pPr>
        <w:pStyle w:val="LabStepScreenshotLevel2"/>
      </w:pPr>
      <w:r>
        <w:drawing>
          <wp:inline distT="0" distB="0" distL="0" distR="0" wp14:anchorId="79E83D95" wp14:editId="6283D060">
            <wp:extent cx="3997036" cy="2411915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090" cy="2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06" w:rsidRPr="00F81206" w:rsidRDefault="00F81206" w:rsidP="00B176FA">
      <w:pPr>
        <w:pStyle w:val="LabStepNumberedLevel2"/>
      </w:pPr>
      <w:r>
        <w:t xml:space="preserve">In the </w:t>
      </w:r>
      <w:r w:rsidRPr="005637C0">
        <w:rPr>
          <w:b/>
        </w:rPr>
        <w:t>New App for SharePoint</w:t>
      </w:r>
      <w:r>
        <w:t xml:space="preserve"> wizard:</w:t>
      </w:r>
    </w:p>
    <w:p w:rsidR="00F81206" w:rsidRDefault="002944F3" w:rsidP="00F81206">
      <w:pPr>
        <w:pStyle w:val="LabStepNumberedLevel3"/>
      </w:pPr>
      <w:r>
        <w:t>Enter the URL for your Office 365 developer site</w:t>
      </w:r>
      <w:r w:rsidR="00666C15">
        <w:t xml:space="preserve"> in SharePoint Online</w:t>
      </w:r>
      <w:r w:rsidR="005637C0">
        <w:t>.</w:t>
      </w:r>
    </w:p>
    <w:p w:rsidR="00F81206" w:rsidRDefault="00F81206" w:rsidP="00F81206">
      <w:pPr>
        <w:pStyle w:val="LabStepNumberedLevel3"/>
      </w:pPr>
      <w:r>
        <w:t xml:space="preserve">Select </w:t>
      </w:r>
      <w:r w:rsidRPr="00F81206">
        <w:rPr>
          <w:b/>
        </w:rPr>
        <w:t>Provider-Hosted</w:t>
      </w:r>
      <w:r>
        <w:t xml:space="preserve"> as the hosting model.</w:t>
      </w:r>
    </w:p>
    <w:p w:rsidR="007E10E8" w:rsidRDefault="00F81206" w:rsidP="007E10E8">
      <w:pPr>
        <w:pStyle w:val="LabStepNumberedLevel3"/>
      </w:pPr>
      <w:r>
        <w:t xml:space="preserve">Click </w:t>
      </w:r>
      <w:r w:rsidR="00A57171">
        <w:rPr>
          <w:b/>
        </w:rPr>
        <w:t>Next</w:t>
      </w:r>
      <w:r>
        <w:t>.</w:t>
      </w:r>
    </w:p>
    <w:p w:rsidR="007E10E8" w:rsidRDefault="00666C15" w:rsidP="007E10E8">
      <w:pPr>
        <w:pStyle w:val="LabStepNumberedLevel2"/>
      </w:pPr>
      <w:r>
        <w:t>When prompted to log in, enter the credential</w:t>
      </w:r>
      <w:r w:rsidR="00B44595">
        <w:t>s</w:t>
      </w:r>
      <w:r>
        <w:t xml:space="preserve"> for your Office 365 developer account</w:t>
      </w:r>
      <w:r w:rsidR="00B44595">
        <w:t xml:space="preserve"> and move through the login process</w:t>
      </w:r>
      <w:r>
        <w:t>.</w:t>
      </w:r>
    </w:p>
    <w:p w:rsidR="00666C15" w:rsidRDefault="00666C15" w:rsidP="007E10E8">
      <w:pPr>
        <w:pStyle w:val="LabStepNumberedLevel2"/>
      </w:pPr>
      <w:r>
        <w:t xml:space="preserve">On the </w:t>
      </w:r>
      <w:r w:rsidRPr="00666C15">
        <w:rPr>
          <w:b/>
        </w:rPr>
        <w:t>Specify the target SharePoint version</w:t>
      </w:r>
      <w:r>
        <w:t xml:space="preserve"> dialog, select </w:t>
      </w:r>
      <w:r w:rsidRPr="00666C15">
        <w:rPr>
          <w:b/>
        </w:rPr>
        <w:t>SharePoint Online</w:t>
      </w:r>
      <w:r>
        <w:t xml:space="preserve"> and click </w:t>
      </w:r>
      <w:r w:rsidRPr="00666C15">
        <w:rPr>
          <w:b/>
        </w:rPr>
        <w:t>Next</w:t>
      </w:r>
      <w:r>
        <w:t>.</w:t>
      </w:r>
    </w:p>
    <w:p w:rsidR="007E10E8" w:rsidRDefault="007E10E8" w:rsidP="007E10E8">
      <w:pPr>
        <w:pStyle w:val="LabStepScreenshotLevel2"/>
      </w:pPr>
      <w:r>
        <w:lastRenderedPageBreak/>
        <w:drawing>
          <wp:inline distT="0" distB="0" distL="0" distR="0" wp14:anchorId="53720E88" wp14:editId="1439D5B6">
            <wp:extent cx="3264408" cy="2368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71" w:rsidRDefault="00666C15" w:rsidP="007E10E8">
      <w:pPr>
        <w:pStyle w:val="LabStepNumberedLevel2"/>
      </w:pPr>
      <w:r>
        <w:t xml:space="preserve">In the </w:t>
      </w:r>
      <w:r w:rsidR="00A57171" w:rsidRPr="00666C15">
        <w:rPr>
          <w:b/>
        </w:rPr>
        <w:t>Specify the web project type</w:t>
      </w:r>
      <w:r w:rsidR="00A57171">
        <w:t xml:space="preserve"> </w:t>
      </w:r>
      <w:r>
        <w:t xml:space="preserve">dialog, select </w:t>
      </w:r>
      <w:r w:rsidR="00A57171" w:rsidRPr="00A57171">
        <w:rPr>
          <w:b/>
        </w:rPr>
        <w:t>ASP.NET MVC Web Application</w:t>
      </w:r>
      <w:r w:rsidR="00A57171">
        <w:t xml:space="preserve"> and click</w:t>
      </w:r>
      <w:r w:rsidR="000F385B">
        <w:t xml:space="preserve"> </w:t>
      </w:r>
      <w:r w:rsidR="000F385B" w:rsidRPr="000F385B">
        <w:rPr>
          <w:b/>
        </w:rPr>
        <w:t>Next</w:t>
      </w:r>
      <w:r w:rsidR="00D7601D">
        <w:t>.</w:t>
      </w:r>
    </w:p>
    <w:p w:rsidR="007E10E8" w:rsidRPr="007E10E8" w:rsidRDefault="00FE25B2" w:rsidP="00FE25B2">
      <w:pPr>
        <w:pStyle w:val="LabStepScreenshotLevel2"/>
      </w:pPr>
      <w:r>
        <w:drawing>
          <wp:inline distT="0" distB="0" distL="0" distR="0" wp14:anchorId="7E0743E2" wp14:editId="75E04519">
            <wp:extent cx="3264408" cy="2368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41" w:rsidRDefault="00666C15" w:rsidP="000F385B">
      <w:pPr>
        <w:pStyle w:val="LabStepNumberedLevel2"/>
      </w:pPr>
      <w:r>
        <w:t xml:space="preserve">In the </w:t>
      </w:r>
      <w:r w:rsidRPr="00666C15">
        <w:rPr>
          <w:b/>
        </w:rPr>
        <w:t>Configure authentication settings</w:t>
      </w:r>
      <w:r>
        <w:t xml:space="preserve"> dialog, </w:t>
      </w:r>
      <w:r w:rsidR="00B13C57">
        <w:t xml:space="preserve">select the option to </w:t>
      </w:r>
      <w:r w:rsidR="00B13C57" w:rsidRPr="00B13C57">
        <w:rPr>
          <w:b/>
        </w:rPr>
        <w:t>Use Windows Azure Access Control Service (for SharePoint cloud apps)</w:t>
      </w:r>
      <w:r w:rsidR="00B13C57">
        <w:t xml:space="preserve"> and click </w:t>
      </w:r>
      <w:r w:rsidR="00B13C57" w:rsidRPr="00B13C57">
        <w:rPr>
          <w:b/>
        </w:rPr>
        <w:t>Finish</w:t>
      </w:r>
      <w:r w:rsidR="00B13C57">
        <w:t>.</w:t>
      </w:r>
    </w:p>
    <w:p w:rsidR="00976041" w:rsidRDefault="00976041" w:rsidP="00666C15">
      <w:pPr>
        <w:pStyle w:val="LabStepScreenshotLevel2"/>
      </w:pPr>
      <w:r>
        <w:drawing>
          <wp:inline distT="0" distB="0" distL="0" distR="0" wp14:anchorId="0B967F75" wp14:editId="45C58641">
            <wp:extent cx="3273552" cy="23774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5B" w:rsidRDefault="00B13C57" w:rsidP="000F385B">
      <w:pPr>
        <w:pStyle w:val="LabStepNumberedLevel2"/>
      </w:pPr>
      <w:r>
        <w:t xml:space="preserve">Wait until Visual Studio and the </w:t>
      </w:r>
      <w:r w:rsidRPr="00B13C57">
        <w:rPr>
          <w:b/>
        </w:rPr>
        <w:t>New app for SharePoint</w:t>
      </w:r>
      <w:r>
        <w:t xml:space="preserve"> wizard completes its work and generates a new solution</w:t>
      </w:r>
      <w:r w:rsidR="000F385B">
        <w:t>.</w:t>
      </w:r>
    </w:p>
    <w:p w:rsidR="005637C0" w:rsidRDefault="00B13C57" w:rsidP="00B13C57">
      <w:pPr>
        <w:pStyle w:val="LabStepNumberedLevel2"/>
      </w:pPr>
      <w:r>
        <w:lastRenderedPageBreak/>
        <w:t>Y</w:t>
      </w:r>
      <w:r w:rsidR="005637C0">
        <w:t>ou should see a new Visual Studio solution which contains two projects. The top project name</w:t>
      </w:r>
      <w:r w:rsidR="00B44595">
        <w:t>d</w:t>
      </w:r>
      <w:r w:rsidR="005637C0">
        <w:t xml:space="preserve"> </w:t>
      </w:r>
      <w:proofErr w:type="spellStart"/>
      <w:r w:rsidR="00976041">
        <w:rPr>
          <w:b/>
        </w:rPr>
        <w:t>CustomerManager</w:t>
      </w:r>
      <w:proofErr w:type="spellEnd"/>
      <w:r w:rsidR="005637C0">
        <w:t xml:space="preserve"> is the </w:t>
      </w:r>
      <w:r w:rsidR="00B44595">
        <w:t xml:space="preserve">main </w:t>
      </w:r>
      <w:r w:rsidR="005637C0">
        <w:t xml:space="preserve">project </w:t>
      </w:r>
      <w:r w:rsidR="00B44595">
        <w:t xml:space="preserve">for the add-in </w:t>
      </w:r>
      <w:r w:rsidR="00094449">
        <w:t xml:space="preserve">whose primary purpose is to </w:t>
      </w:r>
      <w:r w:rsidR="00B44595">
        <w:t xml:space="preserve">generate the app package. </w:t>
      </w:r>
      <w:r w:rsidR="00B0456B">
        <w:t>T</w:t>
      </w:r>
      <w:r w:rsidR="005637C0">
        <w:t xml:space="preserve">he bottom project named </w:t>
      </w:r>
      <w:proofErr w:type="spellStart"/>
      <w:r w:rsidR="00976041">
        <w:rPr>
          <w:b/>
        </w:rPr>
        <w:t>CustomerManager</w:t>
      </w:r>
      <w:r w:rsidR="005637C0">
        <w:rPr>
          <w:b/>
        </w:rPr>
        <w:t>Web</w:t>
      </w:r>
      <w:proofErr w:type="spellEnd"/>
      <w:r w:rsidR="005637C0">
        <w:t xml:space="preserve"> is an ASP.NET project </w:t>
      </w:r>
      <w:r w:rsidR="00094449">
        <w:t xml:space="preserve">based on MVC </w:t>
      </w:r>
      <w:r w:rsidR="005637C0">
        <w:t xml:space="preserve">that </w:t>
      </w:r>
      <w:r w:rsidR="00B0456B">
        <w:t xml:space="preserve">will </w:t>
      </w:r>
      <w:r w:rsidR="005637C0">
        <w:t>be used to implement the remote web.</w:t>
      </w:r>
    </w:p>
    <w:p w:rsidR="00A979BA" w:rsidRPr="00A979BA" w:rsidRDefault="00B176FA" w:rsidP="00BE51AD">
      <w:pPr>
        <w:pStyle w:val="LabStepScreenshotLevel2"/>
        <w:rPr>
          <w:bdr w:val="single" w:sz="2" w:space="0" w:color="DDDDDD"/>
        </w:rPr>
      </w:pPr>
      <w:r w:rsidRPr="005637C0">
        <w:rPr>
          <w:rStyle w:val="LabStepScreenshotFrame"/>
        </w:rPr>
        <w:t xml:space="preserve"> </w:t>
      </w:r>
      <w:r w:rsidR="00976041" w:rsidRPr="00B13C57">
        <w:rPr>
          <w:rStyle w:val="LabStepScreenshotFrame"/>
        </w:rPr>
        <w:drawing>
          <wp:inline distT="0" distB="0" distL="0" distR="0" wp14:anchorId="722635BB" wp14:editId="3EE84A22">
            <wp:extent cx="2438400" cy="1642020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09" cy="16484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0D1" w:rsidRDefault="006930D1" w:rsidP="00680A35">
      <w:pPr>
        <w:pStyle w:val="LabStepNumbered"/>
      </w:pPr>
      <w:r>
        <w:t>Update the title for the add-in using the app manifest.</w:t>
      </w:r>
    </w:p>
    <w:p w:rsidR="00976041" w:rsidRDefault="006930D1" w:rsidP="006930D1">
      <w:pPr>
        <w:pStyle w:val="LabStepNumberedLevel2"/>
      </w:pPr>
      <w:r>
        <w:t xml:space="preserve">Expand the top project named </w:t>
      </w:r>
      <w:proofErr w:type="spellStart"/>
      <w:r w:rsidRPr="006930D1">
        <w:rPr>
          <w:b/>
        </w:rPr>
        <w:t>CustomerManager</w:t>
      </w:r>
      <w:proofErr w:type="spellEnd"/>
      <w:r>
        <w:t xml:space="preserve"> and double-click </w:t>
      </w:r>
      <w:r w:rsidRPr="006930D1">
        <w:rPr>
          <w:b/>
        </w:rPr>
        <w:t>AppManifest.xml</w:t>
      </w:r>
      <w:r>
        <w:t xml:space="preserve"> to open the app manifest in the Visual Studio app manifest designer.</w:t>
      </w:r>
    </w:p>
    <w:p w:rsidR="00976041" w:rsidRDefault="00A36345" w:rsidP="006930D1">
      <w:pPr>
        <w:pStyle w:val="LabStepScreenshotLevel2"/>
      </w:pPr>
      <w:r w:rsidRPr="00BE51AD">
        <w:rPr>
          <w:rStyle w:val="LabStepScreenshotFrame"/>
        </w:rPr>
        <w:drawing>
          <wp:inline distT="0" distB="0" distL="0" distR="0">
            <wp:extent cx="1838528" cy="1249716"/>
            <wp:effectExtent l="19050" t="19050" r="2857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40" cy="1256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9BA" w:rsidRDefault="000F385B" w:rsidP="00680A35">
      <w:pPr>
        <w:pStyle w:val="LabStepNumberedLevel2"/>
      </w:pPr>
      <w:r>
        <w:t>S</w:t>
      </w:r>
      <w:r w:rsidR="00A979BA">
        <w:t xml:space="preserve">et the </w:t>
      </w:r>
      <w:r w:rsidR="00A979BA" w:rsidRPr="00A979BA">
        <w:t>Title</w:t>
      </w:r>
      <w:r w:rsidRPr="000F385B">
        <w:t xml:space="preserve"> to </w:t>
      </w:r>
      <w:r w:rsidR="006930D1">
        <w:t>Customer Manager</w:t>
      </w:r>
      <w:r w:rsidR="006930D1" w:rsidRPr="006930D1">
        <w:t>.</w:t>
      </w:r>
    </w:p>
    <w:p w:rsidR="006930D1" w:rsidRDefault="006930D1" w:rsidP="006930D1">
      <w:pPr>
        <w:pStyle w:val="LabStepScreenshotLevel2"/>
      </w:pPr>
      <w:r>
        <w:drawing>
          <wp:inline distT="0" distB="0" distL="0" distR="0">
            <wp:extent cx="4297375" cy="1339546"/>
            <wp:effectExtent l="19050" t="19050" r="273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03" cy="1354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979BA" w:rsidRDefault="00A979BA" w:rsidP="00680A35">
      <w:pPr>
        <w:pStyle w:val="LabStepNumberedLevel2"/>
      </w:pPr>
      <w:r>
        <w:t xml:space="preserve">Save and close the </w:t>
      </w:r>
      <w:r w:rsidRPr="00A979BA">
        <w:rPr>
          <w:b/>
        </w:rPr>
        <w:t>AppManifest.xml</w:t>
      </w:r>
      <w:r>
        <w:t xml:space="preserve"> file.</w:t>
      </w:r>
    </w:p>
    <w:p w:rsidR="006930D1" w:rsidRDefault="006930D1" w:rsidP="005B2AD8">
      <w:pPr>
        <w:pStyle w:val="LabStepNumbered"/>
      </w:pPr>
      <w:r>
        <w:t>Replace the generic app icon with a custom app icon.</w:t>
      </w:r>
    </w:p>
    <w:p w:rsidR="006930D1" w:rsidRDefault="00D63078" w:rsidP="006930D1">
      <w:pPr>
        <w:pStyle w:val="LabStepNumberedLevel2"/>
      </w:pPr>
      <w:r>
        <w:t>Using Windows Explorer, l</w:t>
      </w:r>
      <w:r w:rsidR="006930D1">
        <w:t>ocate the icon file at the following location</w:t>
      </w:r>
      <w:r>
        <w:t xml:space="preserve"> inside your Student folder</w:t>
      </w:r>
      <w:r w:rsidR="006930D1">
        <w:t>.</w:t>
      </w:r>
    </w:p>
    <w:p w:rsidR="006930D1" w:rsidRDefault="00D63078" w:rsidP="006930D1">
      <w:pPr>
        <w:pStyle w:val="LabStepCodeBlockLevel2"/>
      </w:pPr>
      <w:r>
        <w:t>C:\Student\Modules\MVC\Lab\StaterFiles\AppIcon.png</w:t>
      </w:r>
    </w:p>
    <w:p w:rsidR="00D63078" w:rsidRDefault="00D63078" w:rsidP="00D63078">
      <w:pPr>
        <w:pStyle w:val="LabStepNumberedLevel2"/>
      </w:pPr>
      <w:r>
        <w:t xml:space="preserve">Use this </w:t>
      </w:r>
      <w:r w:rsidRPr="00D63078">
        <w:rPr>
          <w:b/>
        </w:rPr>
        <w:t>AppIcon.png</w:t>
      </w:r>
      <w:r>
        <w:t xml:space="preserve"> file to replace the generic </w:t>
      </w:r>
      <w:r w:rsidRPr="00D63078">
        <w:rPr>
          <w:b/>
        </w:rPr>
        <w:t>AppIcon.png</w:t>
      </w:r>
      <w:r>
        <w:t xml:space="preserve"> file </w:t>
      </w:r>
      <w:r w:rsidR="00094449">
        <w:t xml:space="preserve">located at the root of </w:t>
      </w:r>
      <w:r>
        <w:t xml:space="preserve">the </w:t>
      </w:r>
      <w:proofErr w:type="spellStart"/>
      <w:r w:rsidRPr="00D63078">
        <w:rPr>
          <w:b/>
        </w:rPr>
        <w:t>CustomerManager</w:t>
      </w:r>
      <w:proofErr w:type="spellEnd"/>
      <w:r>
        <w:t xml:space="preserve"> project.</w:t>
      </w:r>
    </w:p>
    <w:p w:rsidR="00094449" w:rsidRDefault="00094449" w:rsidP="00094449">
      <w:pPr>
        <w:pStyle w:val="LabStepScreenshotLevel2"/>
      </w:pPr>
      <w:r>
        <w:drawing>
          <wp:inline distT="0" distB="0" distL="0" distR="0">
            <wp:extent cx="2223578" cy="1012903"/>
            <wp:effectExtent l="19050" t="19050" r="2476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77" cy="10217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6345" w:rsidRDefault="00094449" w:rsidP="00D63078">
      <w:pPr>
        <w:pStyle w:val="LabExerciseCallout"/>
      </w:pPr>
      <w:r>
        <w:lastRenderedPageBreak/>
        <w:t>Y</w:t>
      </w:r>
      <w:r w:rsidR="00D63078">
        <w:t xml:space="preserve">ou </w:t>
      </w:r>
      <w:r>
        <w:t xml:space="preserve">have finished working on the top project named </w:t>
      </w:r>
      <w:proofErr w:type="spellStart"/>
      <w:r w:rsidRPr="00094449">
        <w:rPr>
          <w:b/>
        </w:rPr>
        <w:t>CustomerManager</w:t>
      </w:r>
      <w:proofErr w:type="spellEnd"/>
      <w:r>
        <w:t xml:space="preserve">. Now you will </w:t>
      </w:r>
      <w:r w:rsidR="00D63078">
        <w:t xml:space="preserve">begin to work with the </w:t>
      </w:r>
      <w:r>
        <w:t xml:space="preserve">ASP.NET </w:t>
      </w:r>
      <w:r w:rsidR="00D63078">
        <w:t xml:space="preserve">project named </w:t>
      </w:r>
      <w:proofErr w:type="spellStart"/>
      <w:r w:rsidR="00D63078" w:rsidRPr="00D63078">
        <w:rPr>
          <w:b/>
        </w:rPr>
        <w:t>CustomerManagerWeb</w:t>
      </w:r>
      <w:proofErr w:type="spellEnd"/>
      <w:r w:rsidR="00D63078">
        <w:t xml:space="preserve"> which will implement the remote web for </w:t>
      </w:r>
      <w:r>
        <w:t xml:space="preserve">the </w:t>
      </w:r>
      <w:r w:rsidR="00D63078">
        <w:t>add-in</w:t>
      </w:r>
      <w:r>
        <w:t xml:space="preserve"> using the MVC framework</w:t>
      </w:r>
      <w:r w:rsidR="00A36345">
        <w:t>.</w:t>
      </w:r>
    </w:p>
    <w:p w:rsidR="0064242D" w:rsidRDefault="0064242D" w:rsidP="0064242D">
      <w:pPr>
        <w:pStyle w:val="LabStepNumbered"/>
      </w:pPr>
      <w:r>
        <w:t xml:space="preserve">Examine the </w:t>
      </w:r>
      <w:r w:rsidRPr="0064242D">
        <w:t>code supplied by Visual Studio to</w:t>
      </w:r>
      <w:r>
        <w:rPr>
          <w:b/>
        </w:rPr>
        <w:t xml:space="preserve"> </w:t>
      </w:r>
      <w:r>
        <w:t>initialize the route map</w:t>
      </w:r>
      <w:r w:rsidR="00094449">
        <w:t xml:space="preserve"> for this MVC application</w:t>
      </w:r>
      <w:r>
        <w:t>.</w:t>
      </w:r>
    </w:p>
    <w:p w:rsidR="0064242D" w:rsidRDefault="0064242D" w:rsidP="0064242D">
      <w:pPr>
        <w:pStyle w:val="LabStepNumberedLevel2"/>
      </w:pPr>
      <w:r>
        <w:t xml:space="preserve">In the </w:t>
      </w:r>
      <w:proofErr w:type="spellStart"/>
      <w:r w:rsidRPr="00D63078">
        <w:rPr>
          <w:b/>
        </w:rPr>
        <w:t>CustomerManagerWeb</w:t>
      </w:r>
      <w:proofErr w:type="spellEnd"/>
      <w:r>
        <w:t xml:space="preserve"> project, expand the </w:t>
      </w:r>
      <w:proofErr w:type="spellStart"/>
      <w:r>
        <w:rPr>
          <w:b/>
        </w:rPr>
        <w:t>App_Start</w:t>
      </w:r>
      <w:proofErr w:type="spellEnd"/>
      <w:r>
        <w:t xml:space="preserve"> folder </w:t>
      </w:r>
    </w:p>
    <w:p w:rsidR="0064242D" w:rsidRDefault="0064242D" w:rsidP="0064242D">
      <w:pPr>
        <w:pStyle w:val="LabStepNumberedLevel2"/>
      </w:pPr>
      <w:r>
        <w:t xml:space="preserve">Locate the source file named </w:t>
      </w:r>
      <w:proofErr w:type="spellStart"/>
      <w:r>
        <w:rPr>
          <w:b/>
        </w:rPr>
        <w:t>RouteConfig</w:t>
      </w:r>
      <w:r w:rsidRPr="00D63078">
        <w:rPr>
          <w:b/>
        </w:rPr>
        <w:t>.cs</w:t>
      </w:r>
      <w:proofErr w:type="spellEnd"/>
      <w:r>
        <w:t>.</w:t>
      </w:r>
    </w:p>
    <w:p w:rsidR="0064242D" w:rsidRDefault="0064242D" w:rsidP="0064242D">
      <w:pPr>
        <w:pStyle w:val="LabStepScreenshotLevel2"/>
      </w:pPr>
      <w:r>
        <w:drawing>
          <wp:inline distT="0" distB="0" distL="0" distR="0">
            <wp:extent cx="1295681" cy="1149001"/>
            <wp:effectExtent l="19050" t="19050" r="1905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24" cy="115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42D" w:rsidRDefault="0064242D" w:rsidP="0064242D">
      <w:pPr>
        <w:pStyle w:val="LabStepNumberedLevel2"/>
      </w:pPr>
      <w:r>
        <w:t xml:space="preserve">Double-click on </w:t>
      </w:r>
      <w:proofErr w:type="spellStart"/>
      <w:r w:rsidRPr="00B325DB">
        <w:rPr>
          <w:b/>
        </w:rPr>
        <w:t>RouteConfig.cs</w:t>
      </w:r>
      <w:proofErr w:type="spellEnd"/>
      <w:r>
        <w:t xml:space="preserve"> to open this source file in a Code View window.</w:t>
      </w:r>
    </w:p>
    <w:p w:rsidR="0064242D" w:rsidRDefault="0064242D" w:rsidP="0064242D">
      <w:pPr>
        <w:pStyle w:val="LabStepNumberedLevel2"/>
      </w:pPr>
      <w:r>
        <w:t xml:space="preserve">You should see a </w:t>
      </w:r>
      <w:proofErr w:type="spellStart"/>
      <w:r w:rsidRPr="0064242D">
        <w:rPr>
          <w:b/>
        </w:rPr>
        <w:t>RouteConfig</w:t>
      </w:r>
      <w:proofErr w:type="spellEnd"/>
      <w:r>
        <w:t xml:space="preserve"> class that contains a method named </w:t>
      </w:r>
      <w:proofErr w:type="spellStart"/>
      <w:r w:rsidRPr="002D62E7">
        <w:rPr>
          <w:b/>
        </w:rPr>
        <w:t>RegisterRoutes</w:t>
      </w:r>
      <w:proofErr w:type="spellEnd"/>
      <w:r>
        <w:t>.</w:t>
      </w:r>
    </w:p>
    <w:p w:rsidR="0064242D" w:rsidRDefault="0064242D" w:rsidP="0064242D">
      <w:pPr>
        <w:pStyle w:val="LabStepNumberedLevel2"/>
      </w:pPr>
      <w:r>
        <w:t xml:space="preserve">Inside the implementation of the </w:t>
      </w:r>
      <w:proofErr w:type="spellStart"/>
      <w:r w:rsidRPr="002D62E7">
        <w:rPr>
          <w:b/>
        </w:rPr>
        <w:t>RegisterRoutes</w:t>
      </w:r>
      <w:proofErr w:type="spellEnd"/>
      <w:r>
        <w:t xml:space="preserve"> method, there is a call to the </w:t>
      </w:r>
      <w:proofErr w:type="spellStart"/>
      <w:r w:rsidRPr="002D62E7">
        <w:rPr>
          <w:b/>
        </w:rPr>
        <w:t>MapRoute</w:t>
      </w:r>
      <w:proofErr w:type="spellEnd"/>
      <w:r>
        <w:t xml:space="preserve"> method.</w:t>
      </w:r>
    </w:p>
    <w:p w:rsidR="0064242D" w:rsidRPr="0074377B" w:rsidRDefault="0064242D" w:rsidP="0064242D">
      <w:pPr>
        <w:pStyle w:val="LabStepCodeBlockLevel2"/>
        <w:rPr>
          <w:color w:val="595959" w:themeColor="text1" w:themeTint="A6"/>
          <w:sz w:val="18"/>
        </w:rPr>
      </w:pPr>
      <w:r w:rsidRPr="0074377B">
        <w:rPr>
          <w:color w:val="595959" w:themeColor="text1" w:themeTint="A6"/>
          <w:sz w:val="18"/>
        </w:rPr>
        <w:t>routes.MapRoute(</w:t>
      </w:r>
    </w:p>
    <w:p w:rsidR="0064242D" w:rsidRPr="0074377B" w:rsidRDefault="0064242D" w:rsidP="0064242D">
      <w:pPr>
        <w:pStyle w:val="LabStepCodeBlockLevel2"/>
        <w:rPr>
          <w:color w:val="595959" w:themeColor="text1" w:themeTint="A6"/>
          <w:sz w:val="18"/>
        </w:rPr>
      </w:pPr>
      <w:r w:rsidRPr="0074377B">
        <w:rPr>
          <w:color w:val="595959" w:themeColor="text1" w:themeTint="A6"/>
          <w:sz w:val="18"/>
        </w:rPr>
        <w:t xml:space="preserve">    name: "Default",</w:t>
      </w:r>
    </w:p>
    <w:p w:rsidR="0064242D" w:rsidRPr="0074377B" w:rsidRDefault="0064242D" w:rsidP="0064242D">
      <w:pPr>
        <w:pStyle w:val="LabStepCodeBlockLevel2"/>
        <w:rPr>
          <w:color w:val="595959" w:themeColor="text1" w:themeTint="A6"/>
          <w:sz w:val="18"/>
        </w:rPr>
      </w:pPr>
      <w:r w:rsidRPr="0074377B">
        <w:rPr>
          <w:color w:val="595959" w:themeColor="text1" w:themeTint="A6"/>
          <w:sz w:val="18"/>
        </w:rPr>
        <w:t xml:space="preserve">    url: "{controller}/{action}/{id}",</w:t>
      </w:r>
    </w:p>
    <w:p w:rsidR="0064242D" w:rsidRPr="0074377B" w:rsidRDefault="0064242D" w:rsidP="0064242D">
      <w:pPr>
        <w:pStyle w:val="LabStepCodeBlockLevel2"/>
        <w:rPr>
          <w:color w:val="595959" w:themeColor="text1" w:themeTint="A6"/>
          <w:sz w:val="18"/>
        </w:rPr>
      </w:pPr>
      <w:r w:rsidRPr="0074377B">
        <w:rPr>
          <w:color w:val="595959" w:themeColor="text1" w:themeTint="A6"/>
          <w:sz w:val="18"/>
        </w:rPr>
        <w:t xml:space="preserve">    defaults: new { </w:t>
      </w:r>
      <w:r w:rsidRPr="0074377B">
        <w:rPr>
          <w:sz w:val="18"/>
        </w:rPr>
        <w:t>controller = "Home"</w:t>
      </w:r>
      <w:r w:rsidRPr="0074377B">
        <w:rPr>
          <w:color w:val="595959" w:themeColor="text1" w:themeTint="A6"/>
          <w:sz w:val="18"/>
        </w:rPr>
        <w:t>, action = "Index", id = UrlParameter.Optional }</w:t>
      </w:r>
    </w:p>
    <w:p w:rsidR="0064242D" w:rsidRPr="0074377B" w:rsidRDefault="0064242D" w:rsidP="0064242D">
      <w:pPr>
        <w:pStyle w:val="LabStepCodeBlockLevel2"/>
        <w:rPr>
          <w:sz w:val="18"/>
        </w:rPr>
      </w:pPr>
      <w:r w:rsidRPr="0074377B">
        <w:rPr>
          <w:color w:val="595959" w:themeColor="text1" w:themeTint="A6"/>
          <w:sz w:val="18"/>
        </w:rPr>
        <w:t>);</w:t>
      </w:r>
    </w:p>
    <w:p w:rsidR="0064242D" w:rsidRDefault="0064242D" w:rsidP="0064242D">
      <w:pPr>
        <w:pStyle w:val="LabStepNumberedLevel2"/>
      </w:pPr>
      <w:r>
        <w:t xml:space="preserve">You should be able to see that that code generated by Visual Studio configures a controller named </w:t>
      </w:r>
      <w:r w:rsidRPr="002D62E7">
        <w:rPr>
          <w:b/>
        </w:rPr>
        <w:t>"Home"</w:t>
      </w:r>
      <w:r>
        <w:t xml:space="preserve"> as the default controller </w:t>
      </w:r>
      <w:r w:rsidR="00094449">
        <w:t xml:space="preserve">in this MVC application’s </w:t>
      </w:r>
      <w:r>
        <w:t>top-level routing scheme.</w:t>
      </w:r>
    </w:p>
    <w:p w:rsidR="0064242D" w:rsidRDefault="0064242D" w:rsidP="0064242D">
      <w:pPr>
        <w:pStyle w:val="LabStepNumberedLevel2"/>
      </w:pPr>
      <w:r>
        <w:t xml:space="preserve">Close </w:t>
      </w:r>
      <w:proofErr w:type="spellStart"/>
      <w:r w:rsidRPr="00B325DB">
        <w:rPr>
          <w:b/>
        </w:rPr>
        <w:t>RouteConfig.cs</w:t>
      </w:r>
      <w:proofErr w:type="spellEnd"/>
      <w:r>
        <w:t xml:space="preserve"> and make sure not to save any changes.</w:t>
      </w:r>
    </w:p>
    <w:p w:rsidR="005B2AD8" w:rsidRDefault="0034145E" w:rsidP="005B2AD8">
      <w:pPr>
        <w:pStyle w:val="LabStepNumbered"/>
      </w:pPr>
      <w:r>
        <w:t xml:space="preserve">Examine the </w:t>
      </w:r>
      <w:r w:rsidR="00D63078">
        <w:t xml:space="preserve">existing code inside </w:t>
      </w:r>
      <w:proofErr w:type="spellStart"/>
      <w:r w:rsidR="00D63078" w:rsidRPr="00D63078">
        <w:rPr>
          <w:b/>
        </w:rPr>
        <w:t>HomeController.cs</w:t>
      </w:r>
      <w:proofErr w:type="spellEnd"/>
      <w:r w:rsidR="00D63078">
        <w:t xml:space="preserve"> file.</w:t>
      </w:r>
    </w:p>
    <w:p w:rsidR="00D63078" w:rsidRDefault="00D63078" w:rsidP="00D63078">
      <w:pPr>
        <w:pStyle w:val="LabStepNumberedLevel2"/>
      </w:pPr>
      <w:r>
        <w:t xml:space="preserve">In the </w:t>
      </w:r>
      <w:proofErr w:type="spellStart"/>
      <w:r w:rsidRPr="00D63078">
        <w:rPr>
          <w:b/>
        </w:rPr>
        <w:t>CustomerManagerWeb</w:t>
      </w:r>
      <w:proofErr w:type="spellEnd"/>
      <w:r>
        <w:t xml:space="preserve"> project, expand the </w:t>
      </w:r>
      <w:r w:rsidRPr="00D63078">
        <w:rPr>
          <w:b/>
        </w:rPr>
        <w:t>Controllers</w:t>
      </w:r>
      <w:r>
        <w:t xml:space="preserve"> folder </w:t>
      </w:r>
    </w:p>
    <w:p w:rsidR="00D63078" w:rsidRDefault="00D63078" w:rsidP="00D63078">
      <w:pPr>
        <w:pStyle w:val="LabStepNumberedLevel2"/>
      </w:pPr>
      <w:r>
        <w:t xml:space="preserve">Locate the source file named </w:t>
      </w:r>
      <w:proofErr w:type="spellStart"/>
      <w:r w:rsidRPr="00D63078">
        <w:rPr>
          <w:b/>
        </w:rPr>
        <w:t>HomeController.cs</w:t>
      </w:r>
      <w:proofErr w:type="spellEnd"/>
      <w:r>
        <w:t>.</w:t>
      </w:r>
    </w:p>
    <w:p w:rsidR="00D63078" w:rsidRPr="00A36345" w:rsidRDefault="00D63078" w:rsidP="00D63078">
      <w:pPr>
        <w:pStyle w:val="LabStepScreenshotLevel2"/>
      </w:pPr>
      <w:r>
        <w:drawing>
          <wp:inline distT="0" distB="0" distL="0" distR="0" wp14:anchorId="28251CC0" wp14:editId="32CCC020">
            <wp:extent cx="1528499" cy="1196160"/>
            <wp:effectExtent l="19050" t="19050" r="14605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04" cy="1207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30D2F" w:rsidRDefault="00D63078" w:rsidP="005B2AD8">
      <w:pPr>
        <w:pStyle w:val="LabStepNumberedLevel2"/>
      </w:pPr>
      <w:r>
        <w:t>D</w:t>
      </w:r>
      <w:r w:rsidR="0034145E">
        <w:t xml:space="preserve">ouble click on the </w:t>
      </w:r>
      <w:r w:rsidR="00A30D2F">
        <w:t xml:space="preserve">file named </w:t>
      </w:r>
      <w:proofErr w:type="spellStart"/>
      <w:r w:rsidR="0034145E">
        <w:rPr>
          <w:b/>
        </w:rPr>
        <w:t>Home</w:t>
      </w:r>
      <w:r w:rsidR="00A30D2F" w:rsidRPr="004D21DD">
        <w:rPr>
          <w:b/>
        </w:rPr>
        <w:t>Controller.cs</w:t>
      </w:r>
      <w:proofErr w:type="spellEnd"/>
      <w:r w:rsidR="00A30D2F">
        <w:t xml:space="preserve"> </w:t>
      </w:r>
      <w:r w:rsidR="0034145E">
        <w:t>to open the</w:t>
      </w:r>
      <w:r w:rsidR="00A30D2F">
        <w:t xml:space="preserve"> C# source file </w:t>
      </w:r>
      <w:r w:rsidR="00BC445B">
        <w:t xml:space="preserve">in </w:t>
      </w:r>
      <w:r w:rsidR="00A30D2F">
        <w:t>a Code View window.</w:t>
      </w:r>
    </w:p>
    <w:p w:rsidR="00C12971" w:rsidRDefault="00A30D2F" w:rsidP="001E1ACC">
      <w:pPr>
        <w:pStyle w:val="LabStepNumberedLevel2"/>
      </w:pPr>
      <w:r>
        <w:t xml:space="preserve">Examine the Controller class that Visual Studio has generated for you. You should be able to see that there is a class named </w:t>
      </w:r>
      <w:proofErr w:type="spellStart"/>
      <w:r w:rsidR="00C34382">
        <w:rPr>
          <w:b/>
        </w:rPr>
        <w:t>HomeController</w:t>
      </w:r>
      <w:proofErr w:type="spellEnd"/>
      <w:r>
        <w:t xml:space="preserve"> that inherits from the </w:t>
      </w:r>
      <w:r w:rsidRPr="00A30D2F">
        <w:rPr>
          <w:b/>
        </w:rPr>
        <w:t>Controller</w:t>
      </w:r>
      <w:r w:rsidR="00C12971">
        <w:t xml:space="preserve"> class. </w:t>
      </w:r>
    </w:p>
    <w:p w:rsidR="001B299C" w:rsidRDefault="00C12971" w:rsidP="00C12971">
      <w:pPr>
        <w:pStyle w:val="LabStepNumberedLevel2"/>
      </w:pPr>
      <w:r>
        <w:t xml:space="preserve">You should be able to see that the </w:t>
      </w:r>
      <w:proofErr w:type="spellStart"/>
      <w:r w:rsidRPr="00C12971">
        <w:rPr>
          <w:b/>
        </w:rPr>
        <w:t>HomeController</w:t>
      </w:r>
      <w:proofErr w:type="spellEnd"/>
      <w:r>
        <w:t xml:space="preserve"> class contains three action methods named </w:t>
      </w:r>
      <w:r w:rsidRPr="00C12971">
        <w:rPr>
          <w:b/>
        </w:rPr>
        <w:t xml:space="preserve">Index, </w:t>
      </w:r>
      <w:r w:rsidR="001B299C" w:rsidRPr="00C12971">
        <w:rPr>
          <w:b/>
        </w:rPr>
        <w:t>About</w:t>
      </w:r>
      <w:r w:rsidR="001B299C">
        <w:t xml:space="preserve"> and </w:t>
      </w:r>
      <w:r w:rsidR="001B299C" w:rsidRPr="00C12971">
        <w:rPr>
          <w:b/>
        </w:rPr>
        <w:t>Contact</w:t>
      </w:r>
      <w:r w:rsidR="001B299C">
        <w:t>.</w:t>
      </w:r>
    </w:p>
    <w:p w:rsidR="00003130" w:rsidRDefault="00003130" w:rsidP="00003130">
      <w:pPr>
        <w:pStyle w:val="LabStepNumberedLevel2"/>
      </w:pPr>
      <w:r>
        <w:t xml:space="preserve">Remove the </w:t>
      </w:r>
      <w:proofErr w:type="spellStart"/>
      <w:r w:rsidRPr="00003130">
        <w:rPr>
          <w:b/>
        </w:rPr>
        <w:t>SharePointContextFilter</w:t>
      </w:r>
      <w:proofErr w:type="spellEnd"/>
      <w:r>
        <w:t xml:space="preserve"> from the </w:t>
      </w:r>
      <w:r w:rsidRPr="00003130">
        <w:rPr>
          <w:b/>
        </w:rPr>
        <w:t>Index</w:t>
      </w:r>
      <w:r>
        <w:t xml:space="preserve"> method.</w:t>
      </w:r>
    </w:p>
    <w:p w:rsidR="001B299C" w:rsidRDefault="001B299C" w:rsidP="00DD6B19">
      <w:pPr>
        <w:pStyle w:val="LabStepNumberedLevel2"/>
      </w:pPr>
      <w:r>
        <w:t xml:space="preserve">Delete all the code inside the </w:t>
      </w:r>
      <w:r w:rsidRPr="0015644E">
        <w:rPr>
          <w:b/>
        </w:rPr>
        <w:t>Index</w:t>
      </w:r>
      <w:r>
        <w:t xml:space="preserve"> method and replace it with the following code.</w:t>
      </w:r>
    </w:p>
    <w:p w:rsidR="0015644E" w:rsidRDefault="0015644E" w:rsidP="0015644E">
      <w:pPr>
        <w:pStyle w:val="LabStepCodeBlockLevel2"/>
      </w:pPr>
      <w:r>
        <w:t>public ActionResult Index() {</w:t>
      </w:r>
    </w:p>
    <w:p w:rsidR="0015644E" w:rsidRDefault="0015644E" w:rsidP="0015644E">
      <w:pPr>
        <w:pStyle w:val="LabStepCodeBlockLevel2"/>
      </w:pPr>
      <w:r>
        <w:t xml:space="preserve">  ViewBag.Message = "Hello MVC!";</w:t>
      </w:r>
    </w:p>
    <w:p w:rsidR="0015644E" w:rsidRDefault="0015644E" w:rsidP="0015644E">
      <w:pPr>
        <w:pStyle w:val="LabStepCodeBlockLevel2"/>
      </w:pPr>
      <w:r>
        <w:t xml:space="preserve">  return View();</w:t>
      </w:r>
    </w:p>
    <w:p w:rsidR="0015644E" w:rsidRDefault="0015644E" w:rsidP="0015644E">
      <w:pPr>
        <w:pStyle w:val="LabStepCodeBlockLevel2"/>
      </w:pPr>
      <w:r>
        <w:t>}</w:t>
      </w:r>
    </w:p>
    <w:p w:rsidR="00003130" w:rsidRDefault="00003130" w:rsidP="00003130">
      <w:pPr>
        <w:pStyle w:val="LabStepNumberedLevel2"/>
      </w:pPr>
      <w:r>
        <w:t xml:space="preserve">Delete the </w:t>
      </w:r>
      <w:r w:rsidRPr="001B299C">
        <w:rPr>
          <w:b/>
        </w:rPr>
        <w:t>About</w:t>
      </w:r>
      <w:r>
        <w:t xml:space="preserve"> method </w:t>
      </w:r>
    </w:p>
    <w:p w:rsidR="00003130" w:rsidRDefault="00003130" w:rsidP="00003130">
      <w:pPr>
        <w:pStyle w:val="LabStepNumberedLevel2"/>
      </w:pPr>
      <w:r>
        <w:t xml:space="preserve">Delete the </w:t>
      </w:r>
      <w:r w:rsidRPr="001B299C">
        <w:rPr>
          <w:b/>
        </w:rPr>
        <w:t>Contact</w:t>
      </w:r>
      <w:r>
        <w:t xml:space="preserve"> method.</w:t>
      </w:r>
    </w:p>
    <w:p w:rsidR="001B299C" w:rsidRDefault="001B299C" w:rsidP="00DD6B19">
      <w:pPr>
        <w:pStyle w:val="LabStepNumberedLevel2"/>
      </w:pPr>
      <w:r>
        <w:t xml:space="preserve">The </w:t>
      </w:r>
      <w:proofErr w:type="spellStart"/>
      <w:r w:rsidRPr="00C12971">
        <w:rPr>
          <w:b/>
        </w:rPr>
        <w:t>HomeController</w:t>
      </w:r>
      <w:proofErr w:type="spellEnd"/>
      <w:r>
        <w:t xml:space="preserve"> class in </w:t>
      </w:r>
      <w:r w:rsidR="0015644E">
        <w:t xml:space="preserve">your </w:t>
      </w:r>
      <w:r>
        <w:t xml:space="preserve">project </w:t>
      </w:r>
      <w:r w:rsidR="0015644E">
        <w:t xml:space="preserve">should now </w:t>
      </w:r>
      <w:r w:rsidR="00C12971">
        <w:t xml:space="preserve">be simplified and </w:t>
      </w:r>
      <w:r w:rsidR="0015644E">
        <w:t>match the following code listing.</w:t>
      </w:r>
    </w:p>
    <w:p w:rsidR="001B299C" w:rsidRDefault="001B299C" w:rsidP="001B299C">
      <w:pPr>
        <w:pStyle w:val="LabStepCodeBlockLevel2"/>
      </w:pPr>
      <w:r>
        <w:lastRenderedPageBreak/>
        <w:t>namespace CustomerManagerWeb.Controllers {</w:t>
      </w:r>
    </w:p>
    <w:p w:rsidR="001B299C" w:rsidRDefault="001B299C" w:rsidP="001B299C">
      <w:pPr>
        <w:pStyle w:val="LabStepCodeBlockLevel2"/>
      </w:pPr>
      <w:r>
        <w:t xml:space="preserve">  public class HomeController : Controller {</w:t>
      </w:r>
    </w:p>
    <w:p w:rsidR="001B299C" w:rsidRDefault="001B299C" w:rsidP="001B299C">
      <w:pPr>
        <w:pStyle w:val="LabStepCodeBlockLevel2"/>
      </w:pPr>
    </w:p>
    <w:p w:rsidR="001B299C" w:rsidRDefault="001B299C" w:rsidP="001B299C">
      <w:pPr>
        <w:pStyle w:val="LabStepCodeBlockLevel2"/>
      </w:pPr>
      <w:r>
        <w:t xml:space="preserve">    public ActionResult Index() {</w:t>
      </w:r>
    </w:p>
    <w:p w:rsidR="001B299C" w:rsidRDefault="001B299C" w:rsidP="001B299C">
      <w:pPr>
        <w:pStyle w:val="LabStepCodeBlockLevel2"/>
      </w:pPr>
      <w:r>
        <w:t xml:space="preserve">   </w:t>
      </w:r>
      <w:r w:rsidR="006205C9">
        <w:t xml:space="preserve">   ViewBag.Message = "Hello MVC!</w:t>
      </w:r>
      <w:r>
        <w:t>";</w:t>
      </w:r>
    </w:p>
    <w:p w:rsidR="001B299C" w:rsidRDefault="001B299C" w:rsidP="001B299C">
      <w:pPr>
        <w:pStyle w:val="LabStepCodeBlockLevel2"/>
      </w:pPr>
      <w:r>
        <w:t xml:space="preserve">      return View();</w:t>
      </w:r>
    </w:p>
    <w:p w:rsidR="001B299C" w:rsidRDefault="001B299C" w:rsidP="001B299C">
      <w:pPr>
        <w:pStyle w:val="LabStepCodeBlockLevel2"/>
      </w:pPr>
      <w:r>
        <w:t xml:space="preserve">    }</w:t>
      </w:r>
    </w:p>
    <w:p w:rsidR="001B299C" w:rsidRDefault="001B299C" w:rsidP="001B299C">
      <w:pPr>
        <w:pStyle w:val="LabStepCodeBlockLevel2"/>
      </w:pPr>
      <w:r>
        <w:t xml:space="preserve">       </w:t>
      </w:r>
    </w:p>
    <w:p w:rsidR="001B299C" w:rsidRDefault="001B299C" w:rsidP="001B299C">
      <w:pPr>
        <w:pStyle w:val="LabStepCodeBlockLevel2"/>
      </w:pPr>
      <w:r>
        <w:t xml:space="preserve">  }</w:t>
      </w:r>
    </w:p>
    <w:p w:rsidR="001B299C" w:rsidRDefault="001B299C" w:rsidP="001B299C">
      <w:pPr>
        <w:pStyle w:val="LabStepCodeBlockLevel2"/>
      </w:pPr>
      <w:r>
        <w:t>}</w:t>
      </w:r>
    </w:p>
    <w:p w:rsidR="0015644E" w:rsidRDefault="0015644E" w:rsidP="00595963">
      <w:pPr>
        <w:pStyle w:val="LabStepNumbered"/>
      </w:pPr>
      <w:r>
        <w:t xml:space="preserve">Modify the views for the </w:t>
      </w:r>
      <w:r w:rsidRPr="0064242D">
        <w:rPr>
          <w:b/>
        </w:rPr>
        <w:t>Home</w:t>
      </w:r>
      <w:r>
        <w:t xml:space="preserve"> controller.</w:t>
      </w:r>
    </w:p>
    <w:p w:rsidR="0015644E" w:rsidRDefault="0015644E" w:rsidP="0015644E">
      <w:pPr>
        <w:pStyle w:val="LabStepNumberedLevel2"/>
      </w:pPr>
      <w:r>
        <w:t xml:space="preserve">Expand the </w:t>
      </w:r>
      <w:r w:rsidRPr="0015644E">
        <w:rPr>
          <w:b/>
        </w:rPr>
        <w:t>Views</w:t>
      </w:r>
      <w:r>
        <w:t xml:space="preserve"> folder in the </w:t>
      </w:r>
      <w:proofErr w:type="spellStart"/>
      <w:r w:rsidRPr="0015644E">
        <w:rPr>
          <w:b/>
        </w:rPr>
        <w:t>CustomerManagerWeb</w:t>
      </w:r>
      <w:proofErr w:type="spellEnd"/>
      <w:r>
        <w:t xml:space="preserve"> project.</w:t>
      </w:r>
    </w:p>
    <w:p w:rsidR="0015644E" w:rsidRDefault="0015644E" w:rsidP="0015644E">
      <w:pPr>
        <w:pStyle w:val="LabStepNumberedLevel2"/>
      </w:pPr>
      <w:r>
        <w:t xml:space="preserve">Expand the </w:t>
      </w:r>
      <w:r w:rsidRPr="0015644E">
        <w:rPr>
          <w:b/>
        </w:rPr>
        <w:t>Home</w:t>
      </w:r>
      <w:r>
        <w:t xml:space="preserve"> folder inside the </w:t>
      </w:r>
      <w:r w:rsidRPr="0015644E">
        <w:rPr>
          <w:b/>
        </w:rPr>
        <w:t>Views</w:t>
      </w:r>
      <w:r>
        <w:t xml:space="preserve"> folder to see the razor views associated with the </w:t>
      </w:r>
      <w:r w:rsidRPr="0015644E">
        <w:rPr>
          <w:b/>
        </w:rPr>
        <w:t>Home</w:t>
      </w:r>
      <w:r>
        <w:t xml:space="preserve"> controller.</w:t>
      </w:r>
    </w:p>
    <w:p w:rsidR="0015644E" w:rsidRDefault="0015644E" w:rsidP="0015644E">
      <w:pPr>
        <w:pStyle w:val="LabStepScreenshotLevel2"/>
      </w:pPr>
      <w:r>
        <w:drawing>
          <wp:inline distT="0" distB="0" distL="0" distR="0">
            <wp:extent cx="1467764" cy="2007199"/>
            <wp:effectExtent l="19050" t="19050" r="1841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70" cy="2018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644E" w:rsidRDefault="0015644E" w:rsidP="0015644E">
      <w:pPr>
        <w:pStyle w:val="LabStepNumberedLevel2"/>
      </w:pPr>
      <w:r>
        <w:t xml:space="preserve">Delete the razor view files named </w:t>
      </w:r>
      <w:proofErr w:type="spellStart"/>
      <w:r w:rsidRPr="0015644E">
        <w:rPr>
          <w:b/>
        </w:rPr>
        <w:t>About.cshtml</w:t>
      </w:r>
      <w:proofErr w:type="spellEnd"/>
      <w:r>
        <w:t xml:space="preserve"> and </w:t>
      </w:r>
      <w:proofErr w:type="spellStart"/>
      <w:r w:rsidRPr="0015644E">
        <w:rPr>
          <w:b/>
        </w:rPr>
        <w:t>Contact.cshtml</w:t>
      </w:r>
      <w:proofErr w:type="spellEnd"/>
      <w:r>
        <w:t>.</w:t>
      </w:r>
    </w:p>
    <w:p w:rsidR="0015644E" w:rsidRDefault="0015644E" w:rsidP="0015644E">
      <w:pPr>
        <w:pStyle w:val="LabStepNumberedLevel2"/>
      </w:pPr>
      <w:r>
        <w:t xml:space="preserve">The </w:t>
      </w:r>
      <w:r w:rsidRPr="0015644E">
        <w:rPr>
          <w:b/>
        </w:rPr>
        <w:t>Home</w:t>
      </w:r>
      <w:r>
        <w:t xml:space="preserve"> folder should now only contain the razor view file named </w:t>
      </w:r>
      <w:proofErr w:type="spellStart"/>
      <w:r w:rsidRPr="0015644E">
        <w:rPr>
          <w:b/>
        </w:rPr>
        <w:t>Home.cshtml</w:t>
      </w:r>
      <w:proofErr w:type="spellEnd"/>
      <w:r>
        <w:t>.</w:t>
      </w:r>
    </w:p>
    <w:p w:rsidR="0015644E" w:rsidRDefault="00932B07" w:rsidP="00932B07">
      <w:pPr>
        <w:pStyle w:val="LabStepScreenshotLevel2"/>
      </w:pPr>
      <w:r>
        <w:drawing>
          <wp:inline distT="0" distB="0" distL="0" distR="0">
            <wp:extent cx="1410403" cy="636075"/>
            <wp:effectExtent l="19050" t="19050" r="1841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672" cy="639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644E" w:rsidRDefault="0015644E" w:rsidP="0015644E">
      <w:pPr>
        <w:pStyle w:val="LabStepNumberedLevel2"/>
      </w:pPr>
      <w:r>
        <w:t>Dou</w:t>
      </w:r>
      <w:r w:rsidR="00932B07">
        <w:t xml:space="preserve">ble-click </w:t>
      </w:r>
      <w:proofErr w:type="spellStart"/>
      <w:r w:rsidR="00932B07" w:rsidRPr="00932B07">
        <w:rPr>
          <w:b/>
        </w:rPr>
        <w:t>Home.cshtml</w:t>
      </w:r>
      <w:proofErr w:type="spellEnd"/>
      <w:r w:rsidR="00932B07">
        <w:t xml:space="preserve"> to open this file in a code editor window.</w:t>
      </w:r>
    </w:p>
    <w:p w:rsidR="00932B07" w:rsidRDefault="00932B07" w:rsidP="0015644E">
      <w:pPr>
        <w:pStyle w:val="LabStepNumberedLevel2"/>
      </w:pPr>
      <w:r>
        <w:t xml:space="preserve">Delete all the existing code within </w:t>
      </w:r>
      <w:proofErr w:type="spellStart"/>
      <w:r>
        <w:rPr>
          <w:b/>
        </w:rPr>
        <w:t>Home.cshtml</w:t>
      </w:r>
      <w:proofErr w:type="spellEnd"/>
      <w:r w:rsidRPr="00932B07">
        <w:t xml:space="preserve"> and </w:t>
      </w:r>
      <w:r>
        <w:t>replace it with the following code</w:t>
      </w:r>
    </w:p>
    <w:p w:rsidR="006205C9" w:rsidRDefault="006205C9" w:rsidP="006205C9">
      <w:pPr>
        <w:pStyle w:val="LabStepCodeBlockLevel2"/>
      </w:pPr>
      <w:r>
        <w:t>&lt;h2&gt;Welcome to Customer Manager&lt;/h2&gt;</w:t>
      </w:r>
    </w:p>
    <w:p w:rsidR="006205C9" w:rsidRDefault="006205C9" w:rsidP="006205C9">
      <w:pPr>
        <w:pStyle w:val="LabStepCodeBlockLevel2"/>
      </w:pPr>
    </w:p>
    <w:p w:rsidR="006205C9" w:rsidRDefault="006205C9" w:rsidP="006205C9">
      <w:pPr>
        <w:pStyle w:val="LabStepCodeBlockLevel2"/>
      </w:pPr>
      <w:r>
        <w:t>&lt;div class="jumbotron"&gt;</w:t>
      </w:r>
    </w:p>
    <w:p w:rsidR="006205C9" w:rsidRDefault="006205C9" w:rsidP="006205C9">
      <w:pPr>
        <w:pStyle w:val="LabStepCodeBlockLevel2"/>
      </w:pPr>
      <w:r>
        <w:t xml:space="preserve">  &lt;p&gt;@ViewBag.Message&lt;/p&gt;</w:t>
      </w:r>
    </w:p>
    <w:p w:rsidR="00932B07" w:rsidRDefault="006205C9" w:rsidP="0064242D">
      <w:pPr>
        <w:pStyle w:val="LabStepCodeBlockLevel2"/>
      </w:pPr>
      <w:r>
        <w:t>&lt;/div&gt;</w:t>
      </w:r>
    </w:p>
    <w:p w:rsidR="00932B07" w:rsidRDefault="00932B07" w:rsidP="0015644E">
      <w:pPr>
        <w:pStyle w:val="LabStepNumberedLevel2"/>
      </w:pPr>
      <w:r>
        <w:t xml:space="preserve">Save and close </w:t>
      </w:r>
      <w:proofErr w:type="spellStart"/>
      <w:r w:rsidRPr="00932B07">
        <w:rPr>
          <w:b/>
        </w:rPr>
        <w:t>Home.cshtml</w:t>
      </w:r>
      <w:proofErr w:type="spellEnd"/>
      <w:r>
        <w:t>.</w:t>
      </w:r>
    </w:p>
    <w:p w:rsidR="0064242D" w:rsidRDefault="0064242D" w:rsidP="00595963">
      <w:pPr>
        <w:pStyle w:val="LabStepNumbered"/>
      </w:pPr>
      <w:r>
        <w:t>Modify the Shared view for this MVC application.</w:t>
      </w:r>
    </w:p>
    <w:p w:rsidR="0064242D" w:rsidRDefault="0064242D" w:rsidP="0064242D">
      <w:pPr>
        <w:pStyle w:val="LabStepNumberedLevel2"/>
      </w:pPr>
      <w:r>
        <w:t xml:space="preserve">Expand the </w:t>
      </w:r>
      <w:r>
        <w:rPr>
          <w:b/>
        </w:rPr>
        <w:t>Shared</w:t>
      </w:r>
      <w:r>
        <w:t xml:space="preserve"> folder inside the </w:t>
      </w:r>
      <w:r w:rsidRPr="0015644E">
        <w:rPr>
          <w:b/>
        </w:rPr>
        <w:t>Views</w:t>
      </w:r>
      <w:r>
        <w:t xml:space="preserve"> folder.</w:t>
      </w:r>
    </w:p>
    <w:p w:rsidR="00DF1F5A" w:rsidRDefault="00DF1F5A" w:rsidP="0064242D">
      <w:pPr>
        <w:pStyle w:val="LabStepNumberedLevel2"/>
      </w:pPr>
      <w:r>
        <w:t xml:space="preserve">Locate and double-click the shared view file named </w:t>
      </w:r>
      <w:r w:rsidRPr="00DF1F5A">
        <w:rPr>
          <w:b/>
        </w:rPr>
        <w:t>_</w:t>
      </w:r>
      <w:proofErr w:type="spellStart"/>
      <w:r w:rsidRPr="00DF1F5A">
        <w:rPr>
          <w:b/>
        </w:rPr>
        <w:t>Layouts.cshtml</w:t>
      </w:r>
      <w:proofErr w:type="spellEnd"/>
      <w:r>
        <w:t xml:space="preserve"> to open it in a code editor window,</w:t>
      </w:r>
    </w:p>
    <w:p w:rsidR="0064242D" w:rsidRDefault="0064242D" w:rsidP="0064242D">
      <w:pPr>
        <w:pStyle w:val="LabStepScreenshotLevel2"/>
      </w:pPr>
      <w:r>
        <w:drawing>
          <wp:inline distT="0" distB="0" distL="0" distR="0">
            <wp:extent cx="1442658" cy="1018999"/>
            <wp:effectExtent l="19050" t="19050" r="2476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600" cy="1023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42D" w:rsidRDefault="00DF1F5A" w:rsidP="0064242D">
      <w:pPr>
        <w:pStyle w:val="LabStepNumberedLevel2"/>
      </w:pPr>
      <w:r>
        <w:lastRenderedPageBreak/>
        <w:t xml:space="preserve">Take a moment to inspect the code that Visual Studio has added into </w:t>
      </w:r>
      <w:r w:rsidRPr="00DF1F5A">
        <w:rPr>
          <w:b/>
        </w:rPr>
        <w:t>_</w:t>
      </w:r>
      <w:proofErr w:type="spellStart"/>
      <w:r w:rsidRPr="00DF1F5A">
        <w:rPr>
          <w:b/>
        </w:rPr>
        <w:t>Layouts.cshtml</w:t>
      </w:r>
      <w:proofErr w:type="spellEnd"/>
      <w:r>
        <w:t>. Note that the file is used to generate the common layout for all the pages in your MVC application.</w:t>
      </w:r>
    </w:p>
    <w:p w:rsidR="00DF1F5A" w:rsidRDefault="00DF1F5A" w:rsidP="0064242D">
      <w:pPr>
        <w:pStyle w:val="LabStepNumberedLevel2"/>
      </w:pPr>
      <w:r>
        <w:t xml:space="preserve">Look </w:t>
      </w:r>
      <w:r w:rsidR="00094449">
        <w:t xml:space="preserve">at the code </w:t>
      </w:r>
      <w:r>
        <w:t xml:space="preserve">inside </w:t>
      </w:r>
      <w:r w:rsidR="00094449" w:rsidRPr="00094449">
        <w:rPr>
          <w:b/>
        </w:rPr>
        <w:t>_</w:t>
      </w:r>
      <w:proofErr w:type="spellStart"/>
      <w:r w:rsidR="00094449" w:rsidRPr="00094449">
        <w:rPr>
          <w:b/>
        </w:rPr>
        <w:t>Layouts.cshtml</w:t>
      </w:r>
      <w:proofErr w:type="spellEnd"/>
      <w:r w:rsidR="00094449">
        <w:t xml:space="preserve"> and locate the </w:t>
      </w:r>
      <w:r w:rsidR="00094449">
        <w:rPr>
          <w:b/>
        </w:rPr>
        <w:t>title</w:t>
      </w:r>
      <w:r w:rsidR="00094449">
        <w:t xml:space="preserve"> element inside the </w:t>
      </w:r>
      <w:r w:rsidR="00094449" w:rsidRPr="00094449">
        <w:rPr>
          <w:b/>
        </w:rPr>
        <w:t>head</w:t>
      </w:r>
      <w:r w:rsidR="00094449">
        <w:t xml:space="preserve"> element.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>&lt;head&gt;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&lt;meta charset="utf-8" /&gt;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&lt;meta name="viewport" content="width=device-width, initial-scale=1.0"&gt;</w:t>
      </w:r>
    </w:p>
    <w:p w:rsidR="00DF1F5A" w:rsidRDefault="00DF1F5A" w:rsidP="00DF1F5A">
      <w:pPr>
        <w:pStyle w:val="LabStepCodeBlockLevel2"/>
      </w:pPr>
      <w:r>
        <w:t xml:space="preserve">    &lt;title&gt;@ViewBag.Title - My ASP.NET Application&lt;/title&gt;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@Styles.Render("~/Content/css")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@Scripts.Render("~/bundles/modernizr")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>&lt;/head&gt;</w:t>
      </w:r>
    </w:p>
    <w:p w:rsidR="00DF1F5A" w:rsidRDefault="00DF1F5A" w:rsidP="0064242D">
      <w:pPr>
        <w:pStyle w:val="LabStepNumberedLevel2"/>
      </w:pPr>
      <w:r>
        <w:t xml:space="preserve">Update the </w:t>
      </w:r>
      <w:r w:rsidRPr="00094449">
        <w:rPr>
          <w:b/>
        </w:rPr>
        <w:t>title</w:t>
      </w:r>
      <w:r>
        <w:t xml:space="preserve"> element to match the following code listing.</w:t>
      </w:r>
    </w:p>
    <w:p w:rsidR="00DF1F5A" w:rsidRDefault="00DF1F5A" w:rsidP="00C12971">
      <w:pPr>
        <w:pStyle w:val="LabStepCodeBlockLevel2"/>
      </w:pPr>
      <w:r w:rsidRPr="00DF1F5A">
        <w:t>&lt;title&gt;Customer Manager&lt;/title&gt;</w:t>
      </w:r>
    </w:p>
    <w:p w:rsidR="00DF1F5A" w:rsidRDefault="00094449" w:rsidP="002325E2">
      <w:pPr>
        <w:pStyle w:val="LabStepNumberedLevel2"/>
      </w:pPr>
      <w:r>
        <w:t xml:space="preserve">Move down inside </w:t>
      </w:r>
      <w:r w:rsidRPr="00094449">
        <w:rPr>
          <w:b/>
        </w:rPr>
        <w:t>_</w:t>
      </w:r>
      <w:proofErr w:type="spellStart"/>
      <w:r w:rsidRPr="00094449">
        <w:rPr>
          <w:b/>
        </w:rPr>
        <w:t>Layouts.cshtml</w:t>
      </w:r>
      <w:proofErr w:type="spellEnd"/>
      <w:r>
        <w:t xml:space="preserve"> and l</w:t>
      </w:r>
      <w:r w:rsidR="00DF1F5A">
        <w:t xml:space="preserve">ocate the first </w:t>
      </w:r>
      <w:r w:rsidR="00DF1F5A" w:rsidRPr="00094449">
        <w:rPr>
          <w:b/>
        </w:rPr>
        <w:t>div</w:t>
      </w:r>
      <w:r w:rsidR="00DF1F5A">
        <w:t xml:space="preserve"> element in the </w:t>
      </w:r>
      <w:r w:rsidR="00DF1F5A" w:rsidRPr="00094449">
        <w:rPr>
          <w:b/>
        </w:rPr>
        <w:t>body</w:t>
      </w:r>
      <w:r w:rsidR="00DF1F5A">
        <w:t xml:space="preserve"> section which defines the navigation bar.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>&lt;body&gt;</w:t>
      </w:r>
    </w:p>
    <w:p w:rsidR="00DF1F5A" w:rsidRDefault="00DF1F5A" w:rsidP="00DF1F5A">
      <w:pPr>
        <w:pStyle w:val="LabStepCodeBlockLevel2"/>
      </w:pPr>
      <w:r>
        <w:t xml:space="preserve">    &lt;div class="navbar navbar-inverse navbar-fixed-top"&gt;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    &lt;div class="container"&gt;</w:t>
      </w:r>
    </w:p>
    <w:p w:rsidR="00DF1F5A" w:rsidRPr="00DF1F5A" w:rsidRDefault="00DF1F5A" w:rsidP="00DF1F5A">
      <w:pPr>
        <w:pStyle w:val="LabStepCodeBlockLevel2"/>
        <w:rPr>
          <w:color w:val="A6A6A6" w:themeColor="background1" w:themeShade="A6"/>
        </w:rPr>
      </w:pPr>
      <w:r w:rsidRPr="00DF1F5A">
        <w:rPr>
          <w:color w:val="A6A6A6" w:themeColor="background1" w:themeShade="A6"/>
        </w:rPr>
        <w:t xml:space="preserve">            &lt;div class="navbar-header"&gt;</w:t>
      </w:r>
    </w:p>
    <w:p w:rsidR="00DF1F5A" w:rsidRDefault="00DF1F5A" w:rsidP="00DF1F5A">
      <w:pPr>
        <w:pStyle w:val="LabStepNumberedLevel2"/>
      </w:pPr>
      <w:r>
        <w:t xml:space="preserve">Modify the </w:t>
      </w:r>
      <w:r w:rsidRPr="00DF1F5A">
        <w:rPr>
          <w:b/>
        </w:rPr>
        <w:t>class</w:t>
      </w:r>
      <w:r>
        <w:t xml:space="preserve"> attribute of this div by removing the </w:t>
      </w:r>
      <w:r w:rsidRPr="00DF1F5A">
        <w:rPr>
          <w:b/>
        </w:rPr>
        <w:t>navbar-fixed-top</w:t>
      </w:r>
      <w:r>
        <w:t xml:space="preserve"> class so that the div matches the following code listing.</w:t>
      </w:r>
    </w:p>
    <w:p w:rsidR="00DF1F5A" w:rsidRDefault="00DF1F5A" w:rsidP="00DF1F5A">
      <w:pPr>
        <w:pStyle w:val="LabStepCodeBlockLevel2"/>
      </w:pPr>
      <w:r w:rsidRPr="00DF1F5A">
        <w:t>&lt;div class="navbar</w:t>
      </w:r>
      <w:r>
        <w:t xml:space="preserve"> navbar-inverse</w:t>
      </w:r>
      <w:r w:rsidRPr="00DF1F5A">
        <w:t>"&gt;</w:t>
      </w:r>
    </w:p>
    <w:p w:rsidR="00DF1F5A" w:rsidRDefault="00C12971" w:rsidP="00DF1F5A">
      <w:pPr>
        <w:pStyle w:val="LabStepNumberedLevel2"/>
      </w:pPr>
      <w:r>
        <w:t xml:space="preserve">Move down the code in </w:t>
      </w:r>
      <w:r w:rsidR="00DF1F5A" w:rsidRPr="00C12971">
        <w:rPr>
          <w:b/>
        </w:rPr>
        <w:t>_</w:t>
      </w:r>
      <w:proofErr w:type="spellStart"/>
      <w:r w:rsidR="00DF1F5A" w:rsidRPr="00C12971">
        <w:rPr>
          <w:b/>
        </w:rPr>
        <w:t>Layouts.cshtml</w:t>
      </w:r>
      <w:proofErr w:type="spellEnd"/>
      <w:r>
        <w:t>, and locate the line of code which matches the following code listing.</w:t>
      </w:r>
    </w:p>
    <w:p w:rsidR="00DF1F5A" w:rsidRDefault="00DF1F5A" w:rsidP="00DF1F5A">
      <w:pPr>
        <w:pStyle w:val="LabStepCodeBlockLevel2"/>
      </w:pPr>
      <w:r w:rsidRPr="00DF1F5A">
        <w:t>@Html.ActionLink("Application name", "</w:t>
      </w:r>
      <w:r w:rsidR="00C12971">
        <w:t>Index", "Home", new {area =""</w:t>
      </w:r>
      <w:r w:rsidRPr="00DF1F5A">
        <w:t>}, new { @class = "navbar-brand" })</w:t>
      </w:r>
    </w:p>
    <w:p w:rsidR="00DF1F5A" w:rsidRDefault="00C12971" w:rsidP="00DF1F5A">
      <w:pPr>
        <w:pStyle w:val="LabStepNumberedLevel2"/>
      </w:pPr>
      <w:r>
        <w:t xml:space="preserve">Replace the text value of </w:t>
      </w:r>
      <w:r w:rsidRPr="00C12971">
        <w:rPr>
          <w:b/>
        </w:rPr>
        <w:t>Application name</w:t>
      </w:r>
      <w:r>
        <w:t xml:space="preserve"> with </w:t>
      </w:r>
      <w:r w:rsidRPr="00C12971">
        <w:rPr>
          <w:b/>
        </w:rPr>
        <w:t>Customer Manager</w:t>
      </w:r>
      <w:r>
        <w:t>.</w:t>
      </w:r>
    </w:p>
    <w:p w:rsidR="00C12971" w:rsidRDefault="00C12971" w:rsidP="00C12971">
      <w:pPr>
        <w:pStyle w:val="LabStepCodeBlockLevel2"/>
      </w:pPr>
      <w:r w:rsidRPr="00DF1F5A">
        <w:t>@Html.ActionLink("</w:t>
      </w:r>
      <w:r>
        <w:t>Customer Manager</w:t>
      </w:r>
      <w:r w:rsidRPr="00DF1F5A">
        <w:t>", "</w:t>
      </w:r>
      <w:r>
        <w:t>Index", "Home", new {area =""</w:t>
      </w:r>
      <w:r w:rsidRPr="00DF1F5A">
        <w:t>}, new { @class = "navbar-brand" })</w:t>
      </w:r>
    </w:p>
    <w:p w:rsidR="00C12971" w:rsidRDefault="00C12971" w:rsidP="00C12971">
      <w:pPr>
        <w:pStyle w:val="LabStepNumberedLevel2"/>
      </w:pPr>
      <w:r>
        <w:t xml:space="preserve">Move down the code in </w:t>
      </w:r>
      <w:r w:rsidRPr="00C12971">
        <w:rPr>
          <w:b/>
        </w:rPr>
        <w:t>_</w:t>
      </w:r>
      <w:proofErr w:type="spellStart"/>
      <w:r w:rsidRPr="00C12971">
        <w:rPr>
          <w:b/>
        </w:rPr>
        <w:t>Layouts.cshtml</w:t>
      </w:r>
      <w:proofErr w:type="spellEnd"/>
      <w:r>
        <w:t>, and locate the code which adds navigation links to the navbar.</w:t>
      </w:r>
    </w:p>
    <w:p w:rsidR="00C12971" w:rsidRDefault="00C12971" w:rsidP="00C12971">
      <w:pPr>
        <w:pStyle w:val="LabStepCodeBlockLevel2"/>
      </w:pPr>
      <w:r>
        <w:t>&lt;div class="navbar-collapse collapse"&gt;</w:t>
      </w:r>
    </w:p>
    <w:p w:rsidR="00C12971" w:rsidRDefault="00C12971" w:rsidP="00C12971">
      <w:pPr>
        <w:pStyle w:val="LabStepCodeBlockLevel2"/>
      </w:pPr>
      <w:r>
        <w:t xml:space="preserve">    &lt;ul class="nav navbar-nav"&gt;</w:t>
      </w:r>
    </w:p>
    <w:p w:rsidR="00C12971" w:rsidRDefault="00C12971" w:rsidP="00C12971">
      <w:pPr>
        <w:pStyle w:val="LabStepCodeBlockLevel2"/>
      </w:pPr>
      <w:r>
        <w:t xml:space="preserve">        &lt;li&gt;@Html.ActionLink("Home", "Index", "Home")&lt;/li&gt;</w:t>
      </w:r>
    </w:p>
    <w:p w:rsidR="00C12971" w:rsidRDefault="00C12971" w:rsidP="00C12971">
      <w:pPr>
        <w:pStyle w:val="LabStepCodeBlockLevel2"/>
      </w:pPr>
      <w:r>
        <w:t xml:space="preserve">        &lt;li&gt;@Html.ActionLink("About", "About", "Home")&lt;/li&gt;</w:t>
      </w:r>
    </w:p>
    <w:p w:rsidR="00C12971" w:rsidRDefault="00C12971" w:rsidP="00C12971">
      <w:pPr>
        <w:pStyle w:val="LabStepCodeBlockLevel2"/>
      </w:pPr>
      <w:r>
        <w:t xml:space="preserve">        &lt;li&gt;@Html.ActionLink("Contact", "Contact", "Home")&lt;/li&gt;</w:t>
      </w:r>
    </w:p>
    <w:p w:rsidR="00C12971" w:rsidRDefault="00C12971" w:rsidP="00C12971">
      <w:pPr>
        <w:pStyle w:val="LabStepCodeBlockLevel2"/>
      </w:pPr>
      <w:r>
        <w:t xml:space="preserve">    &lt;/ul&gt;</w:t>
      </w:r>
    </w:p>
    <w:p w:rsidR="00C12971" w:rsidRDefault="00C12971" w:rsidP="00C12971">
      <w:pPr>
        <w:pStyle w:val="LabStepCodeBlockLevel2"/>
      </w:pPr>
      <w:r>
        <w:t>&lt;/div&gt;</w:t>
      </w:r>
    </w:p>
    <w:p w:rsidR="00C12971" w:rsidRDefault="00C12971" w:rsidP="00DF1F5A">
      <w:pPr>
        <w:pStyle w:val="LabStepNumberedLevel2"/>
      </w:pPr>
      <w:r>
        <w:t xml:space="preserve">Remove the </w:t>
      </w:r>
      <w:r w:rsidR="00094449">
        <w:t xml:space="preserve">lines of </w:t>
      </w:r>
      <w:r>
        <w:t xml:space="preserve">code that </w:t>
      </w:r>
      <w:r w:rsidR="00094449">
        <w:t>add</w:t>
      </w:r>
      <w:r>
        <w:t xml:space="preserve"> navigation links for </w:t>
      </w:r>
      <w:r w:rsidRPr="00C12971">
        <w:rPr>
          <w:b/>
        </w:rPr>
        <w:t>About</w:t>
      </w:r>
      <w:r>
        <w:t xml:space="preserve"> and </w:t>
      </w:r>
      <w:r w:rsidRPr="00C12971">
        <w:rPr>
          <w:b/>
        </w:rPr>
        <w:t>Contact</w:t>
      </w:r>
      <w:r>
        <w:t xml:space="preserve"> </w:t>
      </w:r>
      <w:r w:rsidR="008C4BA8">
        <w:t xml:space="preserve">and </w:t>
      </w:r>
      <w:r w:rsidR="00094449">
        <w:t>l</w:t>
      </w:r>
      <w:r w:rsidR="008C4BA8">
        <w:t>eave</w:t>
      </w:r>
      <w:r w:rsidR="00094449">
        <w:t xml:space="preserve"> </w:t>
      </w:r>
      <w:r>
        <w:t xml:space="preserve">a single navigation link for </w:t>
      </w:r>
      <w:r w:rsidRPr="00C12971">
        <w:rPr>
          <w:b/>
        </w:rPr>
        <w:t>Home</w:t>
      </w:r>
      <w:r>
        <w:t>.</w:t>
      </w:r>
    </w:p>
    <w:p w:rsidR="00C12971" w:rsidRDefault="00C12971" w:rsidP="00C12971">
      <w:pPr>
        <w:pStyle w:val="LabStepCodeBlockLevel2"/>
      </w:pPr>
      <w:r>
        <w:t>&lt;div class="navbar-collapse collapse"&gt;</w:t>
      </w:r>
    </w:p>
    <w:p w:rsidR="00C12971" w:rsidRDefault="00C12971" w:rsidP="00C12971">
      <w:pPr>
        <w:pStyle w:val="LabStepCodeBlockLevel2"/>
      </w:pPr>
      <w:r>
        <w:t xml:space="preserve">    &lt;ul class="nav navbar-nav"&gt;</w:t>
      </w:r>
    </w:p>
    <w:p w:rsidR="00C12971" w:rsidRDefault="00C12971" w:rsidP="00C12971">
      <w:pPr>
        <w:pStyle w:val="LabStepCodeBlockLevel2"/>
      </w:pPr>
      <w:r>
        <w:t xml:space="preserve">        &lt;li&gt;@Html.ActionLink("Home", "Index", "Home")&lt;/li&gt;</w:t>
      </w:r>
    </w:p>
    <w:p w:rsidR="00C12971" w:rsidRDefault="00C12971" w:rsidP="00C12971">
      <w:pPr>
        <w:pStyle w:val="LabStepCodeBlockLevel2"/>
      </w:pPr>
      <w:r>
        <w:t xml:space="preserve">    &lt;/ul&gt;</w:t>
      </w:r>
    </w:p>
    <w:p w:rsidR="00C12971" w:rsidRDefault="00C12971" w:rsidP="00C12971">
      <w:pPr>
        <w:pStyle w:val="LabStepCodeBlockLevel2"/>
      </w:pPr>
      <w:r>
        <w:t>&lt;/div&gt;</w:t>
      </w:r>
    </w:p>
    <w:p w:rsidR="00C12971" w:rsidRDefault="00680A35" w:rsidP="00DF1F5A">
      <w:pPr>
        <w:pStyle w:val="LabStepNumberedLevel2"/>
      </w:pPr>
      <w:r>
        <w:t xml:space="preserve">Move down and locate the </w:t>
      </w:r>
      <w:r w:rsidRPr="008C4BA8">
        <w:rPr>
          <w:b/>
        </w:rPr>
        <w:t>div</w:t>
      </w:r>
      <w:r>
        <w:t xml:space="preserve"> element which contains </w:t>
      </w:r>
      <w:r w:rsidRPr="00680A35">
        <w:rPr>
          <w:b/>
        </w:rPr>
        <w:t>@</w:t>
      </w:r>
      <w:proofErr w:type="spellStart"/>
      <w:r w:rsidRPr="00680A35">
        <w:rPr>
          <w:b/>
        </w:rPr>
        <w:t>RenderBody</w:t>
      </w:r>
      <w:proofErr w:type="spellEnd"/>
      <w:r>
        <w:t>.</w:t>
      </w:r>
    </w:p>
    <w:p w:rsidR="00C12971" w:rsidRDefault="00C12971" w:rsidP="00C12971">
      <w:pPr>
        <w:pStyle w:val="LabStepCodeBlockLevel2"/>
      </w:pPr>
      <w:r>
        <w:t>div class="container body-content"&gt;</w:t>
      </w:r>
    </w:p>
    <w:p w:rsidR="00C12971" w:rsidRDefault="00C12971" w:rsidP="00C12971">
      <w:pPr>
        <w:pStyle w:val="LabStepCodeBlockLevel2"/>
      </w:pPr>
      <w:r>
        <w:t xml:space="preserve">    @RenderBody()</w:t>
      </w:r>
    </w:p>
    <w:p w:rsidR="00C12971" w:rsidRDefault="00C12971" w:rsidP="00C12971">
      <w:pPr>
        <w:pStyle w:val="LabStepCodeBlockLevel2"/>
      </w:pPr>
      <w:r>
        <w:t xml:space="preserve">    &lt;hr /&gt;</w:t>
      </w:r>
    </w:p>
    <w:p w:rsidR="00C12971" w:rsidRDefault="00C12971" w:rsidP="00C12971">
      <w:pPr>
        <w:pStyle w:val="LabStepCodeBlockLevel2"/>
      </w:pPr>
      <w:r>
        <w:t xml:space="preserve">    &lt;footer&gt;</w:t>
      </w:r>
    </w:p>
    <w:p w:rsidR="00C12971" w:rsidRDefault="00C12971" w:rsidP="00C12971">
      <w:pPr>
        <w:pStyle w:val="LabStepCodeBlockLevel2"/>
      </w:pPr>
      <w:r>
        <w:t xml:space="preserve">        &lt;p&gt;&amp;copy; @DateTime.Now.Year - My ASP.NET Application&lt;/p&gt;</w:t>
      </w:r>
    </w:p>
    <w:p w:rsidR="00C12971" w:rsidRDefault="00C12971" w:rsidP="00C12971">
      <w:pPr>
        <w:pStyle w:val="LabStepCodeBlockLevel2"/>
      </w:pPr>
      <w:r>
        <w:t xml:space="preserve">    &lt;/footer&gt;</w:t>
      </w:r>
    </w:p>
    <w:p w:rsidR="00C12971" w:rsidRDefault="00C12971" w:rsidP="00C12971">
      <w:pPr>
        <w:pStyle w:val="LabStepCodeBlockLevel2"/>
      </w:pPr>
      <w:r>
        <w:t>&lt;/div&gt;</w:t>
      </w:r>
    </w:p>
    <w:p w:rsidR="00C12971" w:rsidRDefault="00680A35" w:rsidP="00DF1F5A">
      <w:pPr>
        <w:pStyle w:val="LabStepNumberedLevel2"/>
      </w:pPr>
      <w:r>
        <w:t xml:space="preserve">Remove the </w:t>
      </w:r>
      <w:proofErr w:type="spellStart"/>
      <w:r w:rsidRPr="00680A35">
        <w:rPr>
          <w:b/>
        </w:rPr>
        <w:t>hr</w:t>
      </w:r>
      <w:proofErr w:type="spellEnd"/>
      <w:r>
        <w:t xml:space="preserve"> element and the </w:t>
      </w:r>
      <w:r w:rsidRPr="00680A35">
        <w:rPr>
          <w:b/>
        </w:rPr>
        <w:t>footer</w:t>
      </w:r>
      <w:r>
        <w:t xml:space="preserve"> element so the div matches the following code listing.</w:t>
      </w:r>
    </w:p>
    <w:p w:rsidR="00680A35" w:rsidRDefault="00680A35" w:rsidP="00680A35">
      <w:pPr>
        <w:pStyle w:val="LabStepCodeBlockLevel2"/>
      </w:pPr>
      <w:r>
        <w:t>&lt;div class="container body-content"&gt;</w:t>
      </w:r>
    </w:p>
    <w:p w:rsidR="00680A35" w:rsidRDefault="00680A35" w:rsidP="00680A35">
      <w:pPr>
        <w:pStyle w:val="LabStepCodeBlockLevel2"/>
      </w:pPr>
      <w:r>
        <w:t xml:space="preserve">    @RenderBody()</w:t>
      </w:r>
    </w:p>
    <w:p w:rsidR="00680A35" w:rsidRDefault="00680A35" w:rsidP="00680A35">
      <w:pPr>
        <w:pStyle w:val="LabStepCodeBlockLevel2"/>
      </w:pPr>
      <w:r>
        <w:t>&lt;/div&gt;</w:t>
      </w:r>
    </w:p>
    <w:p w:rsidR="00680A35" w:rsidRDefault="00680A35" w:rsidP="00680A35">
      <w:pPr>
        <w:pStyle w:val="LabStepNumberedLevel2"/>
      </w:pPr>
      <w:r>
        <w:t xml:space="preserve">Save and close </w:t>
      </w:r>
      <w:r>
        <w:rPr>
          <w:b/>
        </w:rPr>
        <w:t>_</w:t>
      </w:r>
      <w:proofErr w:type="spellStart"/>
      <w:r>
        <w:rPr>
          <w:b/>
        </w:rPr>
        <w:t>Layouts</w:t>
      </w:r>
      <w:r w:rsidRPr="00932B07">
        <w:rPr>
          <w:b/>
        </w:rPr>
        <w:t>.cshtml</w:t>
      </w:r>
      <w:proofErr w:type="spellEnd"/>
      <w:r>
        <w:t>.</w:t>
      </w:r>
    </w:p>
    <w:p w:rsidR="00680A35" w:rsidRDefault="00680A35" w:rsidP="00680A35">
      <w:pPr>
        <w:pStyle w:val="LabStepNumbered"/>
      </w:pPr>
      <w:r>
        <w:t xml:space="preserve">Replace the generic </w:t>
      </w:r>
      <w:r w:rsidRPr="00680A35">
        <w:rPr>
          <w:b/>
        </w:rPr>
        <w:t>favicon.ico</w:t>
      </w:r>
      <w:r>
        <w:t xml:space="preserve"> file in the </w:t>
      </w:r>
      <w:proofErr w:type="spellStart"/>
      <w:r w:rsidRPr="00680A35">
        <w:rPr>
          <w:b/>
        </w:rPr>
        <w:t>CustomerManagerWeb</w:t>
      </w:r>
      <w:proofErr w:type="spellEnd"/>
      <w:r>
        <w:t xml:space="preserve"> project with a custom </w:t>
      </w:r>
      <w:r w:rsidRPr="00680A35">
        <w:rPr>
          <w:b/>
        </w:rPr>
        <w:t>favicon.ico</w:t>
      </w:r>
      <w:r>
        <w:t xml:space="preserve"> file.</w:t>
      </w:r>
    </w:p>
    <w:p w:rsidR="00680A35" w:rsidRDefault="00680A35" w:rsidP="00680A35">
      <w:pPr>
        <w:pStyle w:val="LabStepNumberedLevel2"/>
      </w:pPr>
      <w:r>
        <w:lastRenderedPageBreak/>
        <w:t>Using Windows Explorer, locate the icon file at the following location inside your Student folder.</w:t>
      </w:r>
    </w:p>
    <w:p w:rsidR="00680A35" w:rsidRDefault="00680A35" w:rsidP="00680A35">
      <w:pPr>
        <w:pStyle w:val="LabStepCodeBlockLevel2"/>
      </w:pPr>
      <w:r>
        <w:t>C:\Student\Modules\MVC\Lab\StaterFiles\favicon.ico</w:t>
      </w:r>
    </w:p>
    <w:p w:rsidR="00680A35" w:rsidRDefault="00680A35" w:rsidP="00680A35">
      <w:pPr>
        <w:pStyle w:val="LabStepNumberedLevel2"/>
      </w:pPr>
      <w:r>
        <w:t xml:space="preserve">Use this custom </w:t>
      </w:r>
      <w:r w:rsidRPr="00680A35">
        <w:rPr>
          <w:b/>
        </w:rPr>
        <w:t>favicon.ico</w:t>
      </w:r>
      <w:r>
        <w:t xml:space="preserve"> file to replace the generic </w:t>
      </w:r>
      <w:r w:rsidRPr="00680A35">
        <w:rPr>
          <w:b/>
        </w:rPr>
        <w:t>favicon.ico</w:t>
      </w:r>
      <w:r>
        <w:t xml:space="preserve"> file in the </w:t>
      </w:r>
      <w:proofErr w:type="spellStart"/>
      <w:r w:rsidRPr="00D63078">
        <w:rPr>
          <w:b/>
        </w:rPr>
        <w:t>CustomerManager</w:t>
      </w:r>
      <w:r>
        <w:rPr>
          <w:b/>
        </w:rPr>
        <w:t>Web</w:t>
      </w:r>
      <w:proofErr w:type="spellEnd"/>
      <w:r>
        <w:t xml:space="preserve"> project.</w:t>
      </w:r>
    </w:p>
    <w:p w:rsidR="00680A35" w:rsidRDefault="00680A35" w:rsidP="00680A35">
      <w:pPr>
        <w:pStyle w:val="LabStepScreenshotLevel2"/>
      </w:pPr>
      <w:r>
        <w:drawing>
          <wp:inline distT="0" distB="0" distL="0" distR="0">
            <wp:extent cx="1531873" cy="1775763"/>
            <wp:effectExtent l="19050" t="19050" r="1143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90" cy="1780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28C2" w:rsidRDefault="00E728C2" w:rsidP="004D21DD">
      <w:pPr>
        <w:pStyle w:val="LabStepNumbered"/>
      </w:pPr>
      <w:r>
        <w:t xml:space="preserve">Add a </w:t>
      </w:r>
      <w:r w:rsidR="008C4BA8">
        <w:t xml:space="preserve">few custom CSS rules to </w:t>
      </w:r>
      <w:r>
        <w:t xml:space="preserve">style </w:t>
      </w:r>
      <w:r w:rsidR="008C4BA8">
        <w:t>the user interface for your MVC application</w:t>
      </w:r>
      <w:r>
        <w:t>.</w:t>
      </w:r>
    </w:p>
    <w:p w:rsidR="00E728C2" w:rsidRDefault="00E728C2" w:rsidP="008C4BA8">
      <w:pPr>
        <w:pStyle w:val="LabStepNumberedLevel2"/>
      </w:pPr>
      <w:r>
        <w:t xml:space="preserve">Open the </w:t>
      </w:r>
      <w:r w:rsidRPr="00E728C2">
        <w:rPr>
          <w:b/>
        </w:rPr>
        <w:t>Contents</w:t>
      </w:r>
      <w:r>
        <w:t xml:space="preserve"> folder and locate the project’s main CSS file named </w:t>
      </w:r>
      <w:r w:rsidRPr="00E728C2">
        <w:rPr>
          <w:b/>
        </w:rPr>
        <w:t>Site.css</w:t>
      </w:r>
      <w:r>
        <w:t>.</w:t>
      </w:r>
    </w:p>
    <w:p w:rsidR="00E728C2" w:rsidRDefault="00E728C2" w:rsidP="00E728C2">
      <w:pPr>
        <w:pStyle w:val="LabStepScreenshotLevel2"/>
      </w:pPr>
      <w:r>
        <w:drawing>
          <wp:inline distT="0" distB="0" distL="0" distR="0">
            <wp:extent cx="1369913" cy="1214250"/>
            <wp:effectExtent l="19050" t="19050" r="2095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573" cy="1244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4BA8" w:rsidRDefault="008C4BA8" w:rsidP="008C4BA8">
      <w:pPr>
        <w:pStyle w:val="LabExerciseCallout"/>
      </w:pPr>
      <w:r>
        <w:t xml:space="preserve">Note that the shared view </w:t>
      </w:r>
      <w:r w:rsidRPr="008C4BA8">
        <w:rPr>
          <w:b/>
        </w:rPr>
        <w:t>_</w:t>
      </w:r>
      <w:proofErr w:type="spellStart"/>
      <w:r w:rsidRPr="008C4BA8">
        <w:rPr>
          <w:b/>
        </w:rPr>
        <w:t>Layouts.cshtml</w:t>
      </w:r>
      <w:proofErr w:type="spellEnd"/>
      <w:r>
        <w:t xml:space="preserve"> already contains code to process a CSS bundle that will automatically add a link to </w:t>
      </w:r>
      <w:r w:rsidRPr="008C4BA8">
        <w:rPr>
          <w:b/>
        </w:rPr>
        <w:t>Sites.css</w:t>
      </w:r>
      <w:r w:rsidRPr="008C4BA8">
        <w:t xml:space="preserve"> for all pages</w:t>
      </w:r>
      <w:r>
        <w:t xml:space="preserve">. Once you have added custom CSS styles to </w:t>
      </w:r>
      <w:r w:rsidRPr="008C4BA8">
        <w:rPr>
          <w:b/>
        </w:rPr>
        <w:t>Sites.css</w:t>
      </w:r>
      <w:r>
        <w:t>, they will be automatically applied to all pages.</w:t>
      </w:r>
    </w:p>
    <w:p w:rsidR="00E728C2" w:rsidRDefault="00E728C2" w:rsidP="00E728C2">
      <w:pPr>
        <w:pStyle w:val="LabStepNumberedLevel2"/>
      </w:pPr>
      <w:r>
        <w:t xml:space="preserve">Double-click on </w:t>
      </w:r>
      <w:r w:rsidRPr="00E728C2">
        <w:rPr>
          <w:b/>
        </w:rPr>
        <w:t>Sites.css</w:t>
      </w:r>
      <w:r>
        <w:t xml:space="preserve"> to open it in a code editor window.</w:t>
      </w:r>
    </w:p>
    <w:p w:rsidR="00E728C2" w:rsidRDefault="00E728C2" w:rsidP="00E728C2">
      <w:pPr>
        <w:pStyle w:val="LabStepNumberedLevel2"/>
      </w:pPr>
      <w:r>
        <w:t xml:space="preserve">Delete the existing contents inside </w:t>
      </w:r>
      <w:r w:rsidRPr="00E728C2">
        <w:rPr>
          <w:b/>
        </w:rPr>
        <w:t>Sites.css</w:t>
      </w:r>
      <w:r w:rsidRPr="00E728C2">
        <w:t>.</w:t>
      </w:r>
    </w:p>
    <w:p w:rsidR="00E728C2" w:rsidRDefault="00E728C2" w:rsidP="00E728C2">
      <w:pPr>
        <w:pStyle w:val="LabStepNumberedLevel2"/>
      </w:pPr>
      <w:r>
        <w:t xml:space="preserve">Add </w:t>
      </w:r>
      <w:r w:rsidR="00B57977">
        <w:t xml:space="preserve">two </w:t>
      </w:r>
      <w:r>
        <w:t xml:space="preserve">new </w:t>
      </w:r>
      <w:r w:rsidR="00B57977">
        <w:t xml:space="preserve">CSS </w:t>
      </w:r>
      <w:r>
        <w:t>rule</w:t>
      </w:r>
      <w:r w:rsidR="00B57977">
        <w:t>s</w:t>
      </w:r>
      <w:r>
        <w:t xml:space="preserve"> to style </w:t>
      </w:r>
      <w:r w:rsidRPr="00B57977">
        <w:rPr>
          <w:b/>
        </w:rPr>
        <w:t>h2</w:t>
      </w:r>
      <w:r>
        <w:t xml:space="preserve"> header elements</w:t>
      </w:r>
      <w:r w:rsidR="00B57977">
        <w:t xml:space="preserve"> and the first column of a </w:t>
      </w:r>
      <w:r w:rsidR="00B57977" w:rsidRPr="00B57977">
        <w:rPr>
          <w:b/>
        </w:rPr>
        <w:t>table</w:t>
      </w:r>
      <w:r w:rsidR="00B57977">
        <w:t xml:space="preserve"> element</w:t>
      </w:r>
      <w:r>
        <w:t>.</w:t>
      </w:r>
    </w:p>
    <w:p w:rsidR="00E728C2" w:rsidRDefault="00E728C2" w:rsidP="00E728C2">
      <w:pPr>
        <w:pStyle w:val="LabStepCodeBlockLevel2"/>
      </w:pPr>
      <w:r>
        <w:t>h2{</w:t>
      </w:r>
    </w:p>
    <w:p w:rsidR="00E728C2" w:rsidRDefault="00E728C2" w:rsidP="00E728C2">
      <w:pPr>
        <w:pStyle w:val="LabStepCodeBlockLevel2"/>
      </w:pPr>
      <w:r>
        <w:t xml:space="preserve">  font-size: 16pt;</w:t>
      </w:r>
    </w:p>
    <w:p w:rsidR="00E728C2" w:rsidRDefault="00E728C2" w:rsidP="00E728C2">
      <w:pPr>
        <w:pStyle w:val="LabStepCodeBlockLevel2"/>
      </w:pPr>
      <w:r>
        <w:t xml:space="preserve">  line-height: 1.0;</w:t>
      </w:r>
    </w:p>
    <w:p w:rsidR="00E728C2" w:rsidRDefault="00E728C2" w:rsidP="00E728C2">
      <w:pPr>
        <w:pStyle w:val="LabStepCodeBlockLevel2"/>
      </w:pPr>
      <w:r>
        <w:t xml:space="preserve">  color: darkblue;</w:t>
      </w:r>
    </w:p>
    <w:p w:rsidR="00E728C2" w:rsidRDefault="00E728C2" w:rsidP="00E728C2">
      <w:pPr>
        <w:pStyle w:val="LabStepCodeBlockLevel2"/>
      </w:pPr>
      <w:r>
        <w:t xml:space="preserve">  padding-bottom: 2px;</w:t>
      </w:r>
    </w:p>
    <w:p w:rsidR="00E728C2" w:rsidRDefault="00E728C2" w:rsidP="00E728C2">
      <w:pPr>
        <w:pStyle w:val="LabStepCodeBlockLevel2"/>
      </w:pPr>
      <w:r>
        <w:t xml:space="preserve">  border-bottom: 1px solid darkblue;</w:t>
      </w:r>
    </w:p>
    <w:p w:rsidR="00E728C2" w:rsidRDefault="00E728C2" w:rsidP="00E728C2">
      <w:pPr>
        <w:pStyle w:val="LabStepCodeBlockLevel2"/>
      </w:pPr>
      <w:r>
        <w:t xml:space="preserve">  margin-top: 0;</w:t>
      </w:r>
    </w:p>
    <w:p w:rsidR="00E728C2" w:rsidRDefault="00E728C2" w:rsidP="00E728C2">
      <w:pPr>
        <w:pStyle w:val="LabStepCodeBlockLevel2"/>
      </w:pPr>
      <w:r>
        <w:t xml:space="preserve">  margin-bottom: 12px;</w:t>
      </w:r>
    </w:p>
    <w:p w:rsidR="00E728C2" w:rsidRDefault="00E728C2" w:rsidP="00E728C2">
      <w:pPr>
        <w:pStyle w:val="LabStepCodeBlockLevel2"/>
      </w:pPr>
      <w:r>
        <w:t>}</w:t>
      </w:r>
    </w:p>
    <w:p w:rsidR="00B57977" w:rsidRDefault="00B57977" w:rsidP="00E728C2">
      <w:pPr>
        <w:pStyle w:val="LabStepCodeBlockLevel2"/>
      </w:pPr>
    </w:p>
    <w:p w:rsidR="00B57977" w:rsidRDefault="00B57977" w:rsidP="00B57977">
      <w:pPr>
        <w:pStyle w:val="LabStepCodeBlockLevel2"/>
      </w:pPr>
      <w:r>
        <w:t>.table tr td:first-child {</w:t>
      </w:r>
    </w:p>
    <w:p w:rsidR="00B57977" w:rsidRDefault="00B57977" w:rsidP="00B57977">
      <w:pPr>
        <w:pStyle w:val="LabStepCodeBlockLevel2"/>
      </w:pPr>
      <w:r>
        <w:t xml:space="preserve">  width: 200px;</w:t>
      </w:r>
    </w:p>
    <w:p w:rsidR="00B57977" w:rsidRDefault="00B57977" w:rsidP="00B57977">
      <w:pPr>
        <w:pStyle w:val="LabStepCodeBlockLevel2"/>
      </w:pPr>
      <w:r>
        <w:t>}</w:t>
      </w:r>
    </w:p>
    <w:p w:rsidR="00E728C2" w:rsidRDefault="00E728C2" w:rsidP="00E728C2">
      <w:pPr>
        <w:pStyle w:val="LabStepNumberedLevel2"/>
      </w:pPr>
      <w:r>
        <w:t xml:space="preserve">Save and close </w:t>
      </w:r>
      <w:r w:rsidRPr="00E728C2">
        <w:rPr>
          <w:b/>
        </w:rPr>
        <w:t>Sites.css</w:t>
      </w:r>
      <w:r>
        <w:t>.</w:t>
      </w:r>
    </w:p>
    <w:p w:rsidR="004D21DD" w:rsidRDefault="004D21DD" w:rsidP="004D21DD">
      <w:pPr>
        <w:pStyle w:val="LabStepNumbered"/>
      </w:pPr>
      <w:r>
        <w:t xml:space="preserve">Test your </w:t>
      </w:r>
      <w:r w:rsidR="00680A35">
        <w:t xml:space="preserve">work by running your new provider-hosted add-in </w:t>
      </w:r>
      <w:r w:rsidR="005E0A8C">
        <w:t>in the Visual Studio debugger.</w:t>
      </w:r>
    </w:p>
    <w:p w:rsidR="004D21DD" w:rsidRDefault="004D21DD" w:rsidP="004D21DD">
      <w:pPr>
        <w:pStyle w:val="LabStepNumberedLevel2"/>
      </w:pPr>
      <w:r>
        <w:t xml:space="preserve">Press </w:t>
      </w:r>
      <w:r w:rsidRPr="004D21DD">
        <w:rPr>
          <w:b/>
        </w:rPr>
        <w:t>F5</w:t>
      </w:r>
      <w:r>
        <w:t xml:space="preserve"> to begin debugging.</w:t>
      </w:r>
    </w:p>
    <w:p w:rsidR="004D21DD" w:rsidRDefault="00BF26E2" w:rsidP="004D21DD">
      <w:pPr>
        <w:pStyle w:val="LabStepNumberedLevel2"/>
      </w:pPr>
      <w:r>
        <w:t xml:space="preserve">If you are </w:t>
      </w:r>
      <w:r w:rsidR="004D21DD">
        <w:t>prompted</w:t>
      </w:r>
      <w:r>
        <w:t xml:space="preserve"> with a SharePoint page that asks whether you to trust the </w:t>
      </w:r>
      <w:r w:rsidR="008C4BA8">
        <w:t>add-in</w:t>
      </w:r>
      <w:r w:rsidR="004D21DD">
        <w:t xml:space="preserve">, click </w:t>
      </w:r>
      <w:r w:rsidR="004D21DD" w:rsidRPr="004D21DD">
        <w:rPr>
          <w:b/>
        </w:rPr>
        <w:t>Trust it</w:t>
      </w:r>
      <w:r w:rsidR="004D21DD">
        <w:t>.</w:t>
      </w:r>
    </w:p>
    <w:p w:rsidR="00902C4E" w:rsidRDefault="00902C4E" w:rsidP="00902C4E">
      <w:pPr>
        <w:pStyle w:val="LabStepScreenshotLevel2"/>
      </w:pPr>
      <w:r>
        <w:lastRenderedPageBreak/>
        <w:drawing>
          <wp:inline distT="0" distB="0" distL="0" distR="0">
            <wp:extent cx="2301184" cy="1125118"/>
            <wp:effectExtent l="19050" t="19050" r="2349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761" cy="1139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4BA8" w:rsidRDefault="005E0A8C" w:rsidP="001E1ACC">
      <w:pPr>
        <w:pStyle w:val="LabStepNumberedLevel2"/>
      </w:pPr>
      <w:r>
        <w:t xml:space="preserve">Once </w:t>
      </w:r>
      <w:r w:rsidR="008C4BA8">
        <w:t xml:space="preserve">the Visual Studio debugger has </w:t>
      </w:r>
      <w:r>
        <w:t>installed</w:t>
      </w:r>
      <w:r w:rsidR="008C4BA8">
        <w:t xml:space="preserve"> the add-in</w:t>
      </w:r>
      <w:r>
        <w:t xml:space="preserve">, you </w:t>
      </w:r>
      <w:r w:rsidR="008C4BA8">
        <w:t xml:space="preserve">will </w:t>
      </w:r>
      <w:r>
        <w:t xml:space="preserve">be redirected to the </w:t>
      </w:r>
      <w:r w:rsidR="008C4BA8">
        <w:t>add-in start page.</w:t>
      </w:r>
    </w:p>
    <w:p w:rsidR="00031E9E" w:rsidRDefault="004D21DD" w:rsidP="001E1ACC">
      <w:pPr>
        <w:pStyle w:val="LabStepNumberedLevel2"/>
      </w:pPr>
      <w:r>
        <w:t xml:space="preserve">Verify that the </w:t>
      </w:r>
      <w:r w:rsidR="005E0A8C">
        <w:t xml:space="preserve">start </w:t>
      </w:r>
      <w:r>
        <w:t xml:space="preserve">page </w:t>
      </w:r>
      <w:r w:rsidR="005E0A8C">
        <w:t xml:space="preserve">for the </w:t>
      </w:r>
      <w:r w:rsidR="006205C9" w:rsidRPr="008C4BA8">
        <w:rPr>
          <w:b/>
        </w:rPr>
        <w:t>Customer Manager</w:t>
      </w:r>
      <w:r w:rsidR="006205C9">
        <w:t xml:space="preserve"> add-in </w:t>
      </w:r>
      <w:r w:rsidR="00031E9E">
        <w:t>displays properly</w:t>
      </w:r>
      <w:r w:rsidR="008C4BA8">
        <w:t xml:space="preserve"> as shown </w:t>
      </w:r>
      <w:r w:rsidR="00031E9E">
        <w:t>in the following screenshot.</w:t>
      </w:r>
    </w:p>
    <w:p w:rsidR="00BF26E2" w:rsidRDefault="00B34D4C" w:rsidP="00BF26E2">
      <w:pPr>
        <w:pStyle w:val="LabStepScreenshotLevel2"/>
      </w:pPr>
      <w:r w:rsidRPr="00B34D4C">
        <w:t xml:space="preserve"> </w:t>
      </w:r>
      <w:r w:rsidR="006E34DF" w:rsidRPr="006E34DF">
        <w:t xml:space="preserve"> </w:t>
      </w:r>
      <w:r w:rsidR="006205C9">
        <w:drawing>
          <wp:inline distT="0" distB="0" distL="0" distR="0">
            <wp:extent cx="2888289" cy="1478069"/>
            <wp:effectExtent l="19050" t="19050" r="2667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281" cy="14883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82F48" w:rsidRDefault="008C4BA8" w:rsidP="001E1ACC">
      <w:pPr>
        <w:pStyle w:val="LabStepNumberedLevel2"/>
      </w:pPr>
      <w:r>
        <w:t>Once</w:t>
      </w:r>
      <w:r w:rsidR="00182F48">
        <w:t xml:space="preserve"> </w:t>
      </w:r>
      <w:r>
        <w:t xml:space="preserve">you </w:t>
      </w:r>
      <w:r w:rsidR="006D7651">
        <w:t>have test</w:t>
      </w:r>
      <w:r>
        <w:t>ed</w:t>
      </w:r>
      <w:r w:rsidR="006D7651">
        <w:t xml:space="preserve"> the </w:t>
      </w:r>
      <w:r>
        <w:t xml:space="preserve">start </w:t>
      </w:r>
      <w:r w:rsidR="006D7651">
        <w:t>page</w:t>
      </w:r>
      <w:r w:rsidR="00182F48">
        <w:t>, close the browser window</w:t>
      </w:r>
      <w:r w:rsidR="00902C4E">
        <w:t xml:space="preserve">, return to Visual Studio and terminate </w:t>
      </w:r>
      <w:r w:rsidR="00182F48">
        <w:t>the debugging session.</w:t>
      </w:r>
    </w:p>
    <w:p w:rsidR="000E054E" w:rsidRDefault="00902C4E" w:rsidP="008C4BA8">
      <w:pPr>
        <w:pStyle w:val="LabExerciseCallout"/>
      </w:pPr>
      <w:r>
        <w:t xml:space="preserve">At this point, you have created a new Visual Studio solution for a provider-hosted add-in </w:t>
      </w:r>
      <w:r w:rsidR="00003130">
        <w:t xml:space="preserve">and </w:t>
      </w:r>
      <w:r w:rsidR="000E419B">
        <w:t xml:space="preserve">you have </w:t>
      </w:r>
      <w:r w:rsidR="00003130">
        <w:t xml:space="preserve">removed </w:t>
      </w:r>
      <w:r w:rsidR="000E419B">
        <w:t xml:space="preserve">some of </w:t>
      </w:r>
      <w:r w:rsidR="00003130">
        <w:t xml:space="preserve">the extraneous project elements that were added by Visual Studio. Now you can begin to implement </w:t>
      </w:r>
      <w:r w:rsidR="000E419B">
        <w:t xml:space="preserve">the </w:t>
      </w:r>
      <w:r w:rsidR="00003130">
        <w:t>core functionality</w:t>
      </w:r>
      <w:r w:rsidR="000E419B">
        <w:t xml:space="preserve"> for your add-in</w:t>
      </w:r>
      <w:r w:rsidR="00003130">
        <w:t>.</w:t>
      </w:r>
    </w:p>
    <w:p w:rsidR="00902C4E" w:rsidRDefault="00902C4E" w:rsidP="00902C4E">
      <w:pPr>
        <w:pStyle w:val="Heading3"/>
      </w:pPr>
      <w:r>
        <w:t>Exercise 2: Tracking SharePoint Session State in a Provider-Hosted Add-in</w:t>
      </w:r>
    </w:p>
    <w:p w:rsidR="00902C4E" w:rsidRDefault="00597978" w:rsidP="008C4BA8">
      <w:pPr>
        <w:pStyle w:val="LabExerciseLeadIn"/>
      </w:pPr>
      <w:r>
        <w:t xml:space="preserve">In this exercise, you will </w:t>
      </w:r>
      <w:r w:rsidR="000E419B">
        <w:t xml:space="preserve">continue working </w:t>
      </w:r>
      <w:r>
        <w:t xml:space="preserve">the </w:t>
      </w:r>
      <w:r w:rsidRPr="008C4BA8">
        <w:t>Customer</w:t>
      </w:r>
      <w:r>
        <w:t xml:space="preserve"> Manager add-in that you created in the previous exercise</w:t>
      </w:r>
      <w:r w:rsidR="000E419B">
        <w:t>. You will extend the Customer Manager add-in</w:t>
      </w:r>
      <w:r>
        <w:t xml:space="preserve"> by adding code to track SharePoint session state across requests using an ASP.NET session object.</w:t>
      </w:r>
    </w:p>
    <w:p w:rsidR="00597978" w:rsidRDefault="00597978" w:rsidP="00597978">
      <w:pPr>
        <w:pStyle w:val="LabStepNumbered"/>
        <w:numPr>
          <w:ilvl w:val="0"/>
          <w:numId w:val="41"/>
        </w:numPr>
      </w:pPr>
      <w:r>
        <w:t xml:space="preserve">Add a new class named </w:t>
      </w:r>
      <w:proofErr w:type="spellStart"/>
      <w:r w:rsidRPr="00597978">
        <w:rPr>
          <w:b/>
        </w:rPr>
        <w:t>SharePointSessionManager</w:t>
      </w:r>
      <w:proofErr w:type="spellEnd"/>
      <w:r>
        <w:t xml:space="preserve"> to track SharePoint session state.</w:t>
      </w:r>
    </w:p>
    <w:p w:rsidR="00597978" w:rsidRDefault="00597978" w:rsidP="00597978">
      <w:pPr>
        <w:pStyle w:val="LabStepNumberedLevel2"/>
        <w:numPr>
          <w:ilvl w:val="1"/>
          <w:numId w:val="41"/>
        </w:numPr>
      </w:pPr>
      <w:r>
        <w:t xml:space="preserve">Right-click on the </w:t>
      </w:r>
      <w:r w:rsidRPr="00597978">
        <w:rPr>
          <w:b/>
        </w:rPr>
        <w:t>Models</w:t>
      </w:r>
      <w:r>
        <w:t xml:space="preserve"> folder of the </w:t>
      </w:r>
      <w:proofErr w:type="spellStart"/>
      <w:r w:rsidRPr="00597978">
        <w:rPr>
          <w:b/>
        </w:rPr>
        <w:t>CustomerManagerWeb</w:t>
      </w:r>
      <w:proofErr w:type="spellEnd"/>
      <w:r>
        <w:t xml:space="preserve"> and click the </w:t>
      </w:r>
      <w:r w:rsidRPr="00597978">
        <w:rPr>
          <w:b/>
        </w:rPr>
        <w:t>Add &gt;&gt; Class…</w:t>
      </w:r>
      <w:r>
        <w:t xml:space="preserve"> command.</w:t>
      </w:r>
    </w:p>
    <w:p w:rsidR="00597978" w:rsidRDefault="00597978" w:rsidP="00597978">
      <w:pPr>
        <w:pStyle w:val="LabStepNumberedLevel2"/>
        <w:numPr>
          <w:ilvl w:val="1"/>
          <w:numId w:val="41"/>
        </w:numPr>
      </w:pPr>
      <w:r>
        <w:t xml:space="preserve">Give the new class a name of </w:t>
      </w:r>
      <w:proofErr w:type="spellStart"/>
      <w:r w:rsidR="00C90B16" w:rsidRPr="00597978">
        <w:rPr>
          <w:b/>
        </w:rPr>
        <w:t>SharePointSessionManager</w:t>
      </w:r>
      <w:proofErr w:type="spellEnd"/>
      <w:r w:rsidR="00C90B16" w:rsidRPr="00C90B16">
        <w:t>.</w:t>
      </w:r>
    </w:p>
    <w:p w:rsidR="00C90B16" w:rsidRDefault="00B35A9C" w:rsidP="00597978">
      <w:pPr>
        <w:pStyle w:val="LabStepNumberedLevel2"/>
        <w:numPr>
          <w:ilvl w:val="1"/>
          <w:numId w:val="41"/>
        </w:numPr>
      </w:pPr>
      <w:r>
        <w:t>Ver</w:t>
      </w:r>
      <w:r w:rsidR="00C90B16">
        <w:t xml:space="preserve">ify that Visual Studio has added a new C# source file named </w:t>
      </w:r>
      <w:proofErr w:type="spellStart"/>
      <w:r w:rsidR="00C90B16" w:rsidRPr="00597978">
        <w:rPr>
          <w:b/>
        </w:rPr>
        <w:t>SharePointSessionManager</w:t>
      </w:r>
      <w:proofErr w:type="spellEnd"/>
      <w:r w:rsidR="00C90B16" w:rsidRPr="00C90B16">
        <w:t xml:space="preserve"> into the </w:t>
      </w:r>
      <w:r w:rsidR="00C90B16">
        <w:rPr>
          <w:b/>
        </w:rPr>
        <w:t>Models</w:t>
      </w:r>
      <w:r w:rsidR="00C90B16" w:rsidRPr="00C90B16">
        <w:t xml:space="preserve"> folder.</w:t>
      </w:r>
      <w:r w:rsidR="00C90B16">
        <w:t xml:space="preserve"> </w:t>
      </w:r>
    </w:p>
    <w:p w:rsidR="00C90B16" w:rsidRDefault="00C90B16" w:rsidP="00C90B16">
      <w:pPr>
        <w:pStyle w:val="LabStepScreenshotLevel2"/>
      </w:pPr>
      <w:r>
        <w:drawing>
          <wp:inline distT="0" distB="0" distL="0" distR="0">
            <wp:extent cx="1435139" cy="1272062"/>
            <wp:effectExtent l="19050" t="19050" r="12700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41" cy="127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90B16" w:rsidRDefault="00C90B16" w:rsidP="00597978">
      <w:pPr>
        <w:pStyle w:val="LabStepNumberedLevel2"/>
        <w:numPr>
          <w:ilvl w:val="1"/>
          <w:numId w:val="41"/>
        </w:numPr>
      </w:pPr>
      <w:r>
        <w:t xml:space="preserve">Examine the code in </w:t>
      </w:r>
      <w:proofErr w:type="spellStart"/>
      <w:r w:rsidRPr="00C90B16">
        <w:rPr>
          <w:b/>
        </w:rPr>
        <w:t>SharePointSessionManager</w:t>
      </w:r>
      <w:r>
        <w:rPr>
          <w:b/>
        </w:rPr>
        <w:t>.cs</w:t>
      </w:r>
      <w:proofErr w:type="spellEnd"/>
      <w:r>
        <w:rPr>
          <w:b/>
        </w:rPr>
        <w:t xml:space="preserve"> </w:t>
      </w:r>
      <w:r>
        <w:t xml:space="preserve">containing the starting point for the </w:t>
      </w:r>
      <w:proofErr w:type="spellStart"/>
      <w:r w:rsidRPr="00C90B16">
        <w:rPr>
          <w:b/>
        </w:rPr>
        <w:t>SharePointSessionManager</w:t>
      </w:r>
      <w:proofErr w:type="spellEnd"/>
      <w:r>
        <w:t xml:space="preserve"> class.</w:t>
      </w:r>
    </w:p>
    <w:p w:rsidR="00C90B16" w:rsidRPr="00797538" w:rsidRDefault="00C90B16" w:rsidP="00797538">
      <w:pPr>
        <w:pStyle w:val="LabStepCodeBlockLevel2"/>
      </w:pPr>
      <w:r w:rsidRPr="00797538">
        <w:t>using System;</w:t>
      </w:r>
    </w:p>
    <w:p w:rsidR="00C90B16" w:rsidRPr="00797538" w:rsidRDefault="00C90B16" w:rsidP="00797538">
      <w:pPr>
        <w:pStyle w:val="LabStepCodeBlockLevel2"/>
      </w:pPr>
      <w:r w:rsidRPr="00797538">
        <w:t>using System.Collections.Generic;</w:t>
      </w:r>
    </w:p>
    <w:p w:rsidR="00C90B16" w:rsidRPr="00797538" w:rsidRDefault="00C90B16" w:rsidP="00797538">
      <w:pPr>
        <w:pStyle w:val="LabStepCodeBlockLevel2"/>
      </w:pPr>
      <w:r w:rsidRPr="00797538">
        <w:t>using System.Linq;</w:t>
      </w:r>
    </w:p>
    <w:p w:rsidR="00C90B16" w:rsidRPr="00797538" w:rsidRDefault="00C90B16" w:rsidP="00797538">
      <w:pPr>
        <w:pStyle w:val="LabStepCodeBlockLevel2"/>
      </w:pPr>
      <w:r w:rsidRPr="00797538">
        <w:t>using System.Web;</w:t>
      </w:r>
    </w:p>
    <w:p w:rsidR="00C90B16" w:rsidRPr="00797538" w:rsidRDefault="00C90B16" w:rsidP="00797538">
      <w:pPr>
        <w:pStyle w:val="LabStepCodeBlockLevel2"/>
      </w:pPr>
    </w:p>
    <w:p w:rsidR="00C90B16" w:rsidRPr="00797538" w:rsidRDefault="00C90B16" w:rsidP="00797538">
      <w:pPr>
        <w:pStyle w:val="LabStepCodeBlockLevel2"/>
      </w:pPr>
      <w:r w:rsidRPr="00797538">
        <w:t>namespace CustomerManagerWeb.Models {</w:t>
      </w:r>
    </w:p>
    <w:p w:rsidR="00C90B16" w:rsidRPr="00797538" w:rsidRDefault="00C90B16" w:rsidP="00797538">
      <w:pPr>
        <w:pStyle w:val="LabStepCodeBlockLevel2"/>
      </w:pPr>
      <w:r w:rsidRPr="00797538">
        <w:t xml:space="preserve">  public class SharePointSessionManager {</w:t>
      </w:r>
    </w:p>
    <w:p w:rsidR="00C90B16" w:rsidRPr="00797538" w:rsidRDefault="00C90B16" w:rsidP="00797538">
      <w:pPr>
        <w:pStyle w:val="LabStepCodeBlockLevel2"/>
      </w:pPr>
      <w:r w:rsidRPr="00797538">
        <w:t xml:space="preserve">  }</w:t>
      </w:r>
    </w:p>
    <w:p w:rsidR="00C90B16" w:rsidRPr="00797538" w:rsidRDefault="00C90B16" w:rsidP="00797538">
      <w:pPr>
        <w:pStyle w:val="LabStepCodeBlockLevel2"/>
      </w:pPr>
      <w:r w:rsidRPr="00797538">
        <w:t>}</w:t>
      </w:r>
    </w:p>
    <w:p w:rsidR="000E419B" w:rsidRDefault="000E419B" w:rsidP="000E419B">
      <w:pPr>
        <w:pStyle w:val="LabExerciseCallout"/>
      </w:pPr>
      <w:r>
        <w:lastRenderedPageBreak/>
        <w:t>Note that this lab will now require you to add quite a bit of code. It will take quite a while to complete this section if you plan to type in all this code by hand. Please make use of the electronic version of this lab so you can copy-and-paste code fragments to save time.</w:t>
      </w:r>
    </w:p>
    <w:p w:rsidR="00C90B16" w:rsidRDefault="00C90B16" w:rsidP="00F75006">
      <w:pPr>
        <w:pStyle w:val="LabStepNumbered"/>
        <w:numPr>
          <w:ilvl w:val="0"/>
          <w:numId w:val="41"/>
        </w:numPr>
      </w:pPr>
      <w:r>
        <w:t xml:space="preserve">Update the </w:t>
      </w:r>
      <w:r w:rsidRPr="00F75006">
        <w:rPr>
          <w:b/>
        </w:rPr>
        <w:t>using</w:t>
      </w:r>
      <w:r>
        <w:t xml:space="preserve"> statements at the top of </w:t>
      </w:r>
      <w:proofErr w:type="spellStart"/>
      <w:r w:rsidRPr="00F75006">
        <w:rPr>
          <w:b/>
        </w:rPr>
        <w:t>SharePointSessionManager.cs</w:t>
      </w:r>
      <w:proofErr w:type="spellEnd"/>
      <w:r w:rsidRPr="00F75006">
        <w:t xml:space="preserve"> to </w:t>
      </w:r>
      <w:r w:rsidR="00F75006">
        <w:t>match the following code listing</w:t>
      </w:r>
      <w:r w:rsidRPr="00F75006">
        <w:t>.</w:t>
      </w:r>
    </w:p>
    <w:p w:rsidR="0081126C" w:rsidRDefault="0081126C" w:rsidP="0081126C">
      <w:pPr>
        <w:pStyle w:val="LabStepCodeBlock"/>
      </w:pPr>
      <w:r>
        <w:t>using System;</w:t>
      </w:r>
    </w:p>
    <w:p w:rsidR="0081126C" w:rsidRDefault="0081126C" w:rsidP="0081126C">
      <w:pPr>
        <w:pStyle w:val="LabStepCodeBlock"/>
      </w:pPr>
      <w:r>
        <w:t>using System.Collections.Generic;</w:t>
      </w:r>
    </w:p>
    <w:p w:rsidR="0081126C" w:rsidRDefault="0081126C" w:rsidP="0081126C">
      <w:pPr>
        <w:pStyle w:val="LabStepCodeBlock"/>
      </w:pPr>
      <w:r>
        <w:t>using System.Linq;</w:t>
      </w:r>
    </w:p>
    <w:p w:rsidR="0081126C" w:rsidRDefault="0081126C" w:rsidP="0081126C">
      <w:pPr>
        <w:pStyle w:val="LabStepCodeBlock"/>
      </w:pPr>
      <w:r>
        <w:t>using System.Net.Http;</w:t>
      </w:r>
    </w:p>
    <w:p w:rsidR="0081126C" w:rsidRDefault="0081126C" w:rsidP="0081126C">
      <w:pPr>
        <w:pStyle w:val="LabStepCodeBlock"/>
      </w:pPr>
      <w:r>
        <w:t>using System.Web;</w:t>
      </w:r>
    </w:p>
    <w:p w:rsidR="0081126C" w:rsidRDefault="0081126C" w:rsidP="0081126C">
      <w:pPr>
        <w:pStyle w:val="LabStepCodeBlock"/>
      </w:pPr>
      <w:r>
        <w:t>using System.Web.Mvc;</w:t>
      </w:r>
    </w:p>
    <w:p w:rsidR="0081126C" w:rsidRDefault="0081126C" w:rsidP="0081126C">
      <w:pPr>
        <w:pStyle w:val="LabStepCodeBlock"/>
      </w:pPr>
      <w:r>
        <w:t>using System.Web.SessionState;</w:t>
      </w:r>
    </w:p>
    <w:p w:rsidR="0081126C" w:rsidRDefault="0081126C" w:rsidP="0081126C">
      <w:pPr>
        <w:pStyle w:val="LabStepCodeBlock"/>
      </w:pPr>
      <w:r>
        <w:t>using Microsoft.IdentityModel.S2S.Protocols.OAuth2;</w:t>
      </w:r>
    </w:p>
    <w:p w:rsidR="0081126C" w:rsidRDefault="0081126C" w:rsidP="00F75006">
      <w:pPr>
        <w:pStyle w:val="LabStepCodeBlock"/>
      </w:pPr>
      <w:r>
        <w:t>using Newtonsoft.Json;</w:t>
      </w:r>
    </w:p>
    <w:p w:rsidR="00C90B16" w:rsidRDefault="00F75006" w:rsidP="00F75006">
      <w:pPr>
        <w:pStyle w:val="LabStepNumbered"/>
        <w:numPr>
          <w:ilvl w:val="0"/>
          <w:numId w:val="41"/>
        </w:numPr>
      </w:pPr>
      <w:r>
        <w:t>Insert a few lines between the namespace definition and class definition.</w:t>
      </w:r>
    </w:p>
    <w:p w:rsidR="00F75006" w:rsidRDefault="00F75006" w:rsidP="00F75006">
      <w:pPr>
        <w:pStyle w:val="LabStepCodeBlock"/>
      </w:pPr>
      <w:r>
        <w:t>namespace CustomerManagerWeb.Models {</w:t>
      </w:r>
    </w:p>
    <w:p w:rsidR="00F75006" w:rsidRDefault="00F75006" w:rsidP="00F75006">
      <w:pPr>
        <w:pStyle w:val="LabStepCodeBlock"/>
      </w:pPr>
    </w:p>
    <w:p w:rsidR="00F75006" w:rsidRDefault="00F75006" w:rsidP="00F75006">
      <w:pPr>
        <w:pStyle w:val="LabStepCodeBlock"/>
      </w:pPr>
    </w:p>
    <w:p w:rsidR="00F75006" w:rsidRDefault="00F75006" w:rsidP="00F75006">
      <w:pPr>
        <w:pStyle w:val="LabStepCodeBlock"/>
      </w:pPr>
      <w:r>
        <w:t xml:space="preserve">  public class SharePointSessionManager {</w:t>
      </w:r>
    </w:p>
    <w:p w:rsidR="00F75006" w:rsidRDefault="00F75006" w:rsidP="00F75006">
      <w:pPr>
        <w:pStyle w:val="LabStepCodeBlock"/>
      </w:pPr>
      <w:r>
        <w:t xml:space="preserve">  }</w:t>
      </w:r>
    </w:p>
    <w:p w:rsidR="00F75006" w:rsidRDefault="00F75006" w:rsidP="00F75006">
      <w:pPr>
        <w:pStyle w:val="LabStepCodeBlock"/>
      </w:pPr>
      <w:r>
        <w:t>}</w:t>
      </w:r>
    </w:p>
    <w:p w:rsidR="00F75006" w:rsidRDefault="00F75006" w:rsidP="006205C9">
      <w:pPr>
        <w:pStyle w:val="LabStepNumbered"/>
      </w:pPr>
      <w:r>
        <w:t xml:space="preserve">Add two new classes named </w:t>
      </w:r>
      <w:proofErr w:type="spellStart"/>
      <w:r w:rsidRPr="00F75006">
        <w:t>SharePointSessionState</w:t>
      </w:r>
      <w:proofErr w:type="spellEnd"/>
      <w:r w:rsidRPr="00F75006">
        <w:t xml:space="preserve"> </w:t>
      </w:r>
      <w:r>
        <w:t xml:space="preserve">and </w:t>
      </w:r>
      <w:proofErr w:type="spellStart"/>
      <w:r w:rsidRPr="00F75006">
        <w:t>SharePointUserResult</w:t>
      </w:r>
      <w:proofErr w:type="spellEnd"/>
      <w:r>
        <w:t>.</w:t>
      </w:r>
    </w:p>
    <w:p w:rsidR="00F75006" w:rsidRDefault="00F75006" w:rsidP="00F75006">
      <w:pPr>
        <w:pStyle w:val="LabStepCodeBlock"/>
      </w:pPr>
      <w:r>
        <w:t>namespace CustomerManagerWeb.Models {</w:t>
      </w:r>
    </w:p>
    <w:p w:rsidR="00F75006" w:rsidRDefault="00F75006" w:rsidP="00F75006">
      <w:pPr>
        <w:pStyle w:val="LabStepCodeBlock"/>
      </w:pPr>
    </w:p>
    <w:p w:rsidR="00F75006" w:rsidRDefault="00F75006" w:rsidP="00F75006">
      <w:pPr>
        <w:pStyle w:val="LabStepCodeBlock"/>
      </w:pPr>
      <w:r>
        <w:t xml:space="preserve">  public class SharePointSessionState {</w:t>
      </w:r>
    </w:p>
    <w:p w:rsidR="00F75006" w:rsidRDefault="00F75006" w:rsidP="00F75006">
      <w:pPr>
        <w:pStyle w:val="LabStepCodeBlock"/>
      </w:pPr>
      <w:r>
        <w:t xml:space="preserve">  }</w:t>
      </w:r>
    </w:p>
    <w:p w:rsidR="00F75006" w:rsidRDefault="00F75006" w:rsidP="00F75006">
      <w:pPr>
        <w:pStyle w:val="LabStepCodeBlock"/>
      </w:pPr>
    </w:p>
    <w:p w:rsidR="00F75006" w:rsidRDefault="00F75006" w:rsidP="00F75006">
      <w:pPr>
        <w:pStyle w:val="LabStepCodeBlock"/>
      </w:pPr>
      <w:r>
        <w:t xml:space="preserve">  public class SharePointUserResult {</w:t>
      </w:r>
    </w:p>
    <w:p w:rsidR="00F75006" w:rsidRDefault="00F75006" w:rsidP="00F75006">
      <w:pPr>
        <w:pStyle w:val="LabStepCodeBlock"/>
      </w:pPr>
      <w:r>
        <w:t xml:space="preserve">  }</w:t>
      </w:r>
    </w:p>
    <w:p w:rsidR="00F75006" w:rsidRDefault="00F75006" w:rsidP="00F75006">
      <w:pPr>
        <w:pStyle w:val="LabStepCodeBlock"/>
      </w:pPr>
    </w:p>
    <w:p w:rsidR="00F75006" w:rsidRDefault="00F75006" w:rsidP="00F75006">
      <w:pPr>
        <w:pStyle w:val="LabStepCodeBlock"/>
      </w:pPr>
      <w:r>
        <w:t xml:space="preserve">  public class SharePointSessionManager {</w:t>
      </w:r>
    </w:p>
    <w:p w:rsidR="00F75006" w:rsidRDefault="00F75006" w:rsidP="00F75006">
      <w:pPr>
        <w:pStyle w:val="LabStepCodeBlock"/>
      </w:pPr>
      <w:r>
        <w:t xml:space="preserve">  }</w:t>
      </w:r>
    </w:p>
    <w:p w:rsidR="00F75006" w:rsidRDefault="00F75006" w:rsidP="00F75006">
      <w:pPr>
        <w:pStyle w:val="LabStepCodeBlock"/>
      </w:pPr>
      <w:r>
        <w:t>}</w:t>
      </w:r>
    </w:p>
    <w:p w:rsidR="00F75006" w:rsidRDefault="00F75006" w:rsidP="006205C9">
      <w:pPr>
        <w:pStyle w:val="LabStepNumbered"/>
      </w:pPr>
      <w:r>
        <w:t xml:space="preserve">Implement the </w:t>
      </w:r>
      <w:proofErr w:type="spellStart"/>
      <w:r w:rsidRPr="00F75006">
        <w:rPr>
          <w:b/>
        </w:rPr>
        <w:t>SharePointSessionState</w:t>
      </w:r>
      <w:proofErr w:type="spellEnd"/>
      <w:r>
        <w:t xml:space="preserve"> class using the following code.</w:t>
      </w:r>
    </w:p>
    <w:p w:rsidR="00F75006" w:rsidRDefault="00F75006" w:rsidP="00F75006">
      <w:pPr>
        <w:pStyle w:val="LabStepCodeBlock"/>
      </w:pPr>
      <w:r>
        <w:t>public class SharePointSessionState {</w:t>
      </w:r>
    </w:p>
    <w:p w:rsidR="00F75006" w:rsidRDefault="00F75006" w:rsidP="00F75006">
      <w:pPr>
        <w:pStyle w:val="LabStepCodeBlock"/>
      </w:pPr>
      <w:r>
        <w:t xml:space="preserve">  public string RemoteWebUrl { get; set; }</w:t>
      </w:r>
    </w:p>
    <w:p w:rsidR="00F75006" w:rsidRDefault="00F75006" w:rsidP="00F75006">
      <w:pPr>
        <w:pStyle w:val="LabStepCodeBlock"/>
      </w:pPr>
      <w:r>
        <w:t xml:space="preserve">  public string HostWebUrl { get; set; }</w:t>
      </w:r>
    </w:p>
    <w:p w:rsidR="00F75006" w:rsidRDefault="00F75006" w:rsidP="00F75006">
      <w:pPr>
        <w:pStyle w:val="LabStepCodeBlock"/>
      </w:pPr>
      <w:r>
        <w:t xml:space="preserve">  public string HostWebDomain { get; set; }</w:t>
      </w:r>
    </w:p>
    <w:p w:rsidR="00F75006" w:rsidRDefault="00F75006" w:rsidP="00F75006">
      <w:pPr>
        <w:pStyle w:val="LabStepCodeBlock"/>
      </w:pPr>
      <w:r>
        <w:t xml:space="preserve">  public string HostWebTitle { get; set; }</w:t>
      </w:r>
    </w:p>
    <w:p w:rsidR="00F75006" w:rsidRDefault="00F75006" w:rsidP="00F75006">
      <w:pPr>
        <w:pStyle w:val="LabStepCodeBlock"/>
      </w:pPr>
      <w:r>
        <w:t xml:space="preserve">  public string HostTenantId { get; set; }</w:t>
      </w:r>
    </w:p>
    <w:p w:rsidR="00F75006" w:rsidRDefault="00F75006" w:rsidP="00F75006">
      <w:pPr>
        <w:pStyle w:val="LabStepCodeBlock"/>
      </w:pPr>
      <w:r>
        <w:t xml:space="preserve">  public string CurrentUserName { get; set; }</w:t>
      </w:r>
    </w:p>
    <w:p w:rsidR="00F75006" w:rsidRDefault="00F75006" w:rsidP="00F75006">
      <w:pPr>
        <w:pStyle w:val="LabStepCodeBlock"/>
      </w:pPr>
      <w:r>
        <w:t xml:space="preserve">  public string CurrentUserEmail { get; set; }</w:t>
      </w:r>
    </w:p>
    <w:p w:rsidR="00F75006" w:rsidRDefault="00F75006" w:rsidP="00F75006">
      <w:pPr>
        <w:pStyle w:val="LabStepCodeBlock"/>
      </w:pPr>
      <w:r>
        <w:t xml:space="preserve">  public string TargetResource { get; set; }</w:t>
      </w:r>
    </w:p>
    <w:p w:rsidR="00F75006" w:rsidRDefault="00F75006" w:rsidP="00F75006">
      <w:pPr>
        <w:pStyle w:val="LabStepCodeBlock"/>
      </w:pPr>
      <w:r>
        <w:t xml:space="preserve">  public string RefreshToken { get; set; }</w:t>
      </w:r>
    </w:p>
    <w:p w:rsidR="00F75006" w:rsidRDefault="00F75006" w:rsidP="00F75006">
      <w:pPr>
        <w:pStyle w:val="LabStepCodeBlock"/>
      </w:pPr>
      <w:r>
        <w:t xml:space="preserve">  public DateTime RefreshTokenExpires { get; set; }</w:t>
      </w:r>
    </w:p>
    <w:p w:rsidR="00F75006" w:rsidRDefault="00F75006" w:rsidP="00F75006">
      <w:pPr>
        <w:pStyle w:val="LabStepCodeBlock"/>
      </w:pPr>
      <w:r>
        <w:t xml:space="preserve">  public string AccessToken { get; set; }</w:t>
      </w:r>
    </w:p>
    <w:p w:rsidR="00F75006" w:rsidRDefault="00F75006" w:rsidP="00F75006">
      <w:pPr>
        <w:pStyle w:val="LabStepCodeBlock"/>
      </w:pPr>
      <w:r>
        <w:t xml:space="preserve">  public DateTime AccessTokenExpires { get; set; }</w:t>
      </w:r>
    </w:p>
    <w:p w:rsidR="00F75006" w:rsidRDefault="00F75006" w:rsidP="00F75006">
      <w:pPr>
        <w:pStyle w:val="LabStepCodeBlock"/>
      </w:pPr>
      <w:r>
        <w:t>}</w:t>
      </w:r>
    </w:p>
    <w:p w:rsidR="00F75006" w:rsidRDefault="00F75006" w:rsidP="006205C9">
      <w:pPr>
        <w:pStyle w:val="LabStepNumbered"/>
      </w:pPr>
      <w:r>
        <w:t xml:space="preserve">Implement the </w:t>
      </w:r>
      <w:proofErr w:type="spellStart"/>
      <w:r w:rsidR="00BE4E85" w:rsidRPr="00BE4E85">
        <w:rPr>
          <w:b/>
        </w:rPr>
        <w:t>SharePointUserResult</w:t>
      </w:r>
      <w:proofErr w:type="spellEnd"/>
      <w:r w:rsidR="00BE4E85">
        <w:t xml:space="preserve"> </w:t>
      </w:r>
      <w:r>
        <w:t>class using the following code.</w:t>
      </w:r>
    </w:p>
    <w:p w:rsidR="00F75006" w:rsidRDefault="00F75006" w:rsidP="00F75006">
      <w:pPr>
        <w:pStyle w:val="LabStepCodeBlock"/>
      </w:pPr>
      <w:r>
        <w:t>public class SharePointUserResult {</w:t>
      </w:r>
    </w:p>
    <w:p w:rsidR="00BE4E85" w:rsidRDefault="00BE4E85" w:rsidP="00BE4E85">
      <w:pPr>
        <w:pStyle w:val="LabStepCodeBlock"/>
      </w:pPr>
      <w:r>
        <w:t xml:space="preserve">  public string Title { get; set; }</w:t>
      </w:r>
    </w:p>
    <w:p w:rsidR="00F75006" w:rsidRDefault="00F75006" w:rsidP="00F75006">
      <w:pPr>
        <w:pStyle w:val="LabStepCodeBlock"/>
      </w:pPr>
      <w:r>
        <w:t xml:space="preserve">  public string Email { get; set; }</w:t>
      </w:r>
    </w:p>
    <w:p w:rsidR="00F75006" w:rsidRDefault="00F75006" w:rsidP="00F75006">
      <w:pPr>
        <w:pStyle w:val="LabStepCodeBlock"/>
      </w:pPr>
      <w:r>
        <w:t xml:space="preserve">  public string IsSiteAdmin { get; set; }</w:t>
      </w:r>
    </w:p>
    <w:p w:rsidR="00F75006" w:rsidRDefault="00F75006" w:rsidP="00F75006">
      <w:pPr>
        <w:pStyle w:val="LabStepCodeBlock"/>
      </w:pPr>
      <w:r>
        <w:t>}</w:t>
      </w:r>
    </w:p>
    <w:p w:rsidR="00902C4E" w:rsidRDefault="00DE3B69" w:rsidP="006205C9">
      <w:pPr>
        <w:pStyle w:val="LabStepNumbered"/>
      </w:pPr>
      <w:r>
        <w:t xml:space="preserve">Extend the </w:t>
      </w:r>
      <w:proofErr w:type="spellStart"/>
      <w:r w:rsidRPr="00DE3B69">
        <w:rPr>
          <w:b/>
        </w:rPr>
        <w:t>SharePointSessionManager</w:t>
      </w:r>
      <w:proofErr w:type="spellEnd"/>
      <w:r>
        <w:t xml:space="preserve"> class by adding three new static fields named </w:t>
      </w:r>
      <w:r w:rsidRPr="00DE3B69">
        <w:rPr>
          <w:b/>
        </w:rPr>
        <w:t>request</w:t>
      </w:r>
      <w:r>
        <w:t xml:space="preserve">, </w:t>
      </w:r>
      <w:r w:rsidRPr="00DE3B69">
        <w:rPr>
          <w:b/>
        </w:rPr>
        <w:t>session</w:t>
      </w:r>
      <w:r>
        <w:t xml:space="preserve"> and </w:t>
      </w:r>
      <w:proofErr w:type="spellStart"/>
      <w:r w:rsidRPr="00DE3B69">
        <w:rPr>
          <w:b/>
        </w:rPr>
        <w:t>sessionState</w:t>
      </w:r>
      <w:proofErr w:type="spellEnd"/>
      <w:r>
        <w:t xml:space="preserve"> using the following code</w:t>
      </w:r>
      <w:r w:rsidR="00902C4E">
        <w:t>.</w:t>
      </w:r>
    </w:p>
    <w:p w:rsidR="00BE4E85" w:rsidRDefault="00BE4E85" w:rsidP="00BE4E85">
      <w:pPr>
        <w:pStyle w:val="LabStepCodeBlock"/>
      </w:pPr>
      <w:r>
        <w:t>public class SharePointSessionManager {</w:t>
      </w:r>
    </w:p>
    <w:p w:rsidR="00BE4E85" w:rsidRDefault="00BE4E85" w:rsidP="00BE4E85">
      <w:pPr>
        <w:pStyle w:val="LabStepCodeBlock"/>
      </w:pPr>
    </w:p>
    <w:p w:rsidR="00BE4E85" w:rsidRDefault="00BE4E85" w:rsidP="00BE4E85">
      <w:pPr>
        <w:pStyle w:val="LabStepCodeBlock"/>
      </w:pPr>
      <w:r>
        <w:t xml:space="preserve">  static HttpRequest request = HttpContext.Current.Request;</w:t>
      </w:r>
    </w:p>
    <w:p w:rsidR="00BE4E85" w:rsidRDefault="00BE4E85" w:rsidP="00BE4E85">
      <w:pPr>
        <w:pStyle w:val="LabStepCodeBlock"/>
      </w:pPr>
      <w:r>
        <w:t xml:space="preserve">  static HttpSessionState session = HttpContext.Current.Session;</w:t>
      </w:r>
    </w:p>
    <w:p w:rsidR="00BE4E85" w:rsidRDefault="00BE4E85" w:rsidP="00BE4E85">
      <w:pPr>
        <w:pStyle w:val="LabStepCodeBlock"/>
      </w:pPr>
      <w:r>
        <w:t xml:space="preserve">  static SharePointSessionState sessionState = new SharePointSessionState();</w:t>
      </w:r>
    </w:p>
    <w:p w:rsidR="00BE4E85" w:rsidRDefault="00BE4E85" w:rsidP="00BE4E85">
      <w:pPr>
        <w:pStyle w:val="LabStepCodeBlock"/>
      </w:pPr>
    </w:p>
    <w:p w:rsidR="00BE4E85" w:rsidRDefault="00BE4E85" w:rsidP="00BE4E85">
      <w:pPr>
        <w:pStyle w:val="LabStepCodeBlock"/>
      </w:pPr>
      <w:r>
        <w:lastRenderedPageBreak/>
        <w:t>}</w:t>
      </w:r>
    </w:p>
    <w:p w:rsidR="00BE4E85" w:rsidRDefault="00DE3B69" w:rsidP="00DE3B69">
      <w:pPr>
        <w:pStyle w:val="LabStepNumbered"/>
        <w:numPr>
          <w:ilvl w:val="0"/>
          <w:numId w:val="41"/>
        </w:numPr>
      </w:pPr>
      <w:r>
        <w:t xml:space="preserve">Extend the </w:t>
      </w:r>
      <w:proofErr w:type="spellStart"/>
      <w:r w:rsidRPr="00DE3B69">
        <w:rPr>
          <w:b/>
        </w:rPr>
        <w:t>SharePointSessionManager</w:t>
      </w:r>
      <w:proofErr w:type="spellEnd"/>
      <w:r>
        <w:t xml:space="preserve"> class by adding five new static methods named </w:t>
      </w:r>
      <w:proofErr w:type="spellStart"/>
      <w:r w:rsidRPr="00DE3B69">
        <w:rPr>
          <w:b/>
        </w:rPr>
        <w:t>ExecuteGetRequest</w:t>
      </w:r>
      <w:proofErr w:type="spellEnd"/>
      <w:r>
        <w:t xml:space="preserve">, </w:t>
      </w:r>
      <w:proofErr w:type="spellStart"/>
      <w:r w:rsidRPr="00DE3B69">
        <w:rPr>
          <w:b/>
        </w:rPr>
        <w:t>AuthenticateUser</w:t>
      </w:r>
      <w:proofErr w:type="spellEnd"/>
      <w:r>
        <w:t xml:space="preserve">, </w:t>
      </w:r>
      <w:proofErr w:type="spellStart"/>
      <w:r w:rsidRPr="00DE3B69">
        <w:rPr>
          <w:b/>
        </w:rPr>
        <w:t>UserIsAthenticated</w:t>
      </w:r>
      <w:proofErr w:type="spellEnd"/>
      <w:r>
        <w:t xml:space="preserve">, </w:t>
      </w:r>
      <w:proofErr w:type="spellStart"/>
      <w:r w:rsidRPr="00DE3B69">
        <w:rPr>
          <w:b/>
        </w:rPr>
        <w:t>InitializeRequest</w:t>
      </w:r>
      <w:proofErr w:type="spellEnd"/>
      <w:r>
        <w:t xml:space="preserve"> and </w:t>
      </w:r>
      <w:proofErr w:type="spellStart"/>
      <w:r w:rsidRPr="00DE3B69">
        <w:rPr>
          <w:b/>
        </w:rPr>
        <w:t>GetSharePointSessionState</w:t>
      </w:r>
      <w:proofErr w:type="spellEnd"/>
      <w:r>
        <w:t xml:space="preserve"> using the following code.</w:t>
      </w: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>public class SharePointSessionManager {</w:t>
      </w: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static HttpRequest request = HttpContext.Current.Request;</w:t>
      </w: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static HttpSessionState session = HttpContext.Current.Session;</w:t>
      </w: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static SharePointSessionState sessionState = new SharePointSessionState();</w:t>
      </w:r>
    </w:p>
    <w:p w:rsidR="00DE3B69" w:rsidRDefault="00DE3B69" w:rsidP="00DE3B69">
      <w:pPr>
        <w:pStyle w:val="LabStepCodeBlock"/>
      </w:pPr>
    </w:p>
    <w:p w:rsidR="00DE3B69" w:rsidRDefault="00DE3B69" w:rsidP="00DE3B69">
      <w:pPr>
        <w:pStyle w:val="LabStepCodeBlock"/>
      </w:pPr>
      <w:r>
        <w:t xml:space="preserve">  </w:t>
      </w:r>
      <w:r w:rsidRPr="00BE4E85">
        <w:t>private static string ExecuteGetRequest(string restUri, string accessToken) {</w:t>
      </w:r>
      <w:r>
        <w:t xml:space="preserve"> }</w:t>
      </w:r>
    </w:p>
    <w:p w:rsidR="00DE3B69" w:rsidRDefault="00DE3B69" w:rsidP="00DE3B69">
      <w:pPr>
        <w:pStyle w:val="LabStepCodeBlock"/>
      </w:pPr>
    </w:p>
    <w:p w:rsidR="00DE3B69" w:rsidRDefault="00DE3B69" w:rsidP="00DE3B69">
      <w:pPr>
        <w:pStyle w:val="LabStepCodeBlock"/>
      </w:pPr>
      <w:r>
        <w:t xml:space="preserve">  </w:t>
      </w:r>
      <w:r w:rsidRPr="00BE4E85">
        <w:t>private static void AuthenticateUser() {</w:t>
      </w:r>
      <w:r>
        <w:t xml:space="preserve"> }</w:t>
      </w:r>
    </w:p>
    <w:p w:rsidR="00DE3B69" w:rsidRDefault="00DE3B69" w:rsidP="00BE4E85">
      <w:pPr>
        <w:pStyle w:val="LabStepCodeBlock"/>
      </w:pPr>
    </w:p>
    <w:p w:rsidR="00BE4E85" w:rsidRDefault="00BE4E85" w:rsidP="00BE4E85">
      <w:pPr>
        <w:pStyle w:val="LabStepCodeBlock"/>
      </w:pPr>
      <w:r>
        <w:t xml:space="preserve">  </w:t>
      </w:r>
      <w:r w:rsidRPr="00BE4E85">
        <w:t>private static bool UserIsAuthentiated() {</w:t>
      </w:r>
      <w:r>
        <w:t xml:space="preserve"> }</w:t>
      </w:r>
    </w:p>
    <w:p w:rsidR="00BE4E85" w:rsidRDefault="00BE4E85" w:rsidP="00BE4E85">
      <w:pPr>
        <w:pStyle w:val="LabStepCodeBlock"/>
      </w:pPr>
    </w:p>
    <w:p w:rsidR="00BE4E85" w:rsidRDefault="00BE4E85" w:rsidP="00BE4E85">
      <w:pPr>
        <w:pStyle w:val="LabStepCodeBlock"/>
      </w:pPr>
      <w:r>
        <w:t xml:space="preserve">  </w:t>
      </w:r>
      <w:r w:rsidRPr="00BE4E85">
        <w:t>public static void InitializeRequest(ControllerBase controller) {</w:t>
      </w:r>
      <w:r>
        <w:t xml:space="preserve"> }</w:t>
      </w:r>
    </w:p>
    <w:p w:rsidR="00BE4E85" w:rsidRDefault="00BE4E85" w:rsidP="00BE4E85">
      <w:pPr>
        <w:pStyle w:val="LabStepCodeBlock"/>
      </w:pPr>
    </w:p>
    <w:p w:rsidR="00DE3B69" w:rsidRDefault="00DE3B69" w:rsidP="00BE4E85">
      <w:pPr>
        <w:pStyle w:val="LabStepCodeBlock"/>
      </w:pPr>
      <w:r>
        <w:t xml:space="preserve">  </w:t>
      </w:r>
      <w:r w:rsidRPr="00DE3B69">
        <w:t>public static SharePointSessionState GetSharePointSessionState() {</w:t>
      </w:r>
      <w:r>
        <w:t xml:space="preserve"> }</w:t>
      </w: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</w:p>
    <w:p w:rsidR="00BE4E85" w:rsidRPr="00DE3B69" w:rsidRDefault="00BE4E85" w:rsidP="00BE4E85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>}</w:t>
      </w:r>
    </w:p>
    <w:p w:rsidR="00BE4E85" w:rsidRDefault="00DE3B69" w:rsidP="00902C4E">
      <w:pPr>
        <w:pStyle w:val="LabStepNumbered"/>
        <w:numPr>
          <w:ilvl w:val="0"/>
          <w:numId w:val="41"/>
        </w:numPr>
      </w:pPr>
      <w:r>
        <w:t xml:space="preserve">Implement the </w:t>
      </w:r>
      <w:proofErr w:type="spellStart"/>
      <w:r w:rsidRPr="00DE3B69">
        <w:rPr>
          <w:b/>
        </w:rPr>
        <w:t>ExecuteGetRequest</w:t>
      </w:r>
      <w:proofErr w:type="spellEnd"/>
      <w:r>
        <w:t xml:space="preserve"> method using the following code.</w:t>
      </w:r>
    </w:p>
    <w:p w:rsidR="00DE3B69" w:rsidRDefault="00DE3B69" w:rsidP="00DE3B69">
      <w:pPr>
        <w:pStyle w:val="LabStepCodeBlock"/>
      </w:pPr>
      <w:r>
        <w:t>private static string ExecuteGetRequest(string restUri, string accessToken) {</w:t>
      </w:r>
    </w:p>
    <w:p w:rsidR="00DE3B69" w:rsidRPr="00DE3B69" w:rsidRDefault="00DE3B69" w:rsidP="00DE3B69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// setup request</w:t>
      </w:r>
    </w:p>
    <w:p w:rsidR="00DE3B69" w:rsidRDefault="00DE3B69" w:rsidP="00DE3B69">
      <w:pPr>
        <w:pStyle w:val="LabStepCodeBlock"/>
      </w:pPr>
      <w:r>
        <w:t xml:space="preserve">  HttpClient client = new HttpClient();</w:t>
      </w:r>
    </w:p>
    <w:p w:rsidR="00DE3B69" w:rsidRDefault="00DE3B69" w:rsidP="00DE3B69">
      <w:pPr>
        <w:pStyle w:val="LabStepCodeBlock"/>
      </w:pPr>
      <w:r>
        <w:t xml:space="preserve">  client.DefaultRequestHeaders.Add("Authorization", "Bearer " + accessToken);</w:t>
      </w:r>
    </w:p>
    <w:p w:rsidR="00DE3B69" w:rsidRDefault="00DE3B69" w:rsidP="00DE3B69">
      <w:pPr>
        <w:pStyle w:val="LabStepCodeBlock"/>
      </w:pPr>
      <w:r>
        <w:t xml:space="preserve">  client.DefaultRequestHeaders.Add("Accept", "application/json");</w:t>
      </w:r>
    </w:p>
    <w:p w:rsidR="00DE3B69" w:rsidRPr="00DE3B69" w:rsidRDefault="00DE3B69" w:rsidP="00DE3B69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// execute request</w:t>
      </w:r>
    </w:p>
    <w:p w:rsidR="00DE3B69" w:rsidRDefault="00DE3B69" w:rsidP="00DE3B69">
      <w:pPr>
        <w:pStyle w:val="LabStepCodeBlock"/>
      </w:pPr>
      <w:r>
        <w:t xml:space="preserve">  HttpResponseMessage response = client.GetAsync(restUri).Result;</w:t>
      </w:r>
    </w:p>
    <w:p w:rsidR="00DE3B69" w:rsidRPr="00DE3B69" w:rsidRDefault="00DE3B69" w:rsidP="00DE3B69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// handle response</w:t>
      </w:r>
    </w:p>
    <w:p w:rsidR="00DE3B69" w:rsidRDefault="00DE3B69" w:rsidP="00DE3B69">
      <w:pPr>
        <w:pStyle w:val="LabStepCodeBlock"/>
      </w:pPr>
      <w:r>
        <w:t xml:space="preserve">  if (response.IsSuccessStatusCode) {</w:t>
      </w:r>
    </w:p>
    <w:p w:rsidR="00DE3B69" w:rsidRDefault="00DE3B69" w:rsidP="00DE3B69">
      <w:pPr>
        <w:pStyle w:val="LabStepCodeBlock"/>
      </w:pPr>
      <w:r>
        <w:t xml:space="preserve">    return response.Content.ReadAsStringAsync().Result;</w:t>
      </w:r>
    </w:p>
    <w:p w:rsidR="00DE3B69" w:rsidRDefault="00DE3B69" w:rsidP="00DE3B69">
      <w:pPr>
        <w:pStyle w:val="LabStepCodeBlock"/>
      </w:pPr>
      <w:r>
        <w:t xml:space="preserve">  }</w:t>
      </w:r>
    </w:p>
    <w:p w:rsidR="00DE3B69" w:rsidRDefault="00DE3B69" w:rsidP="00DE3B69">
      <w:pPr>
        <w:pStyle w:val="LabStepCodeBlock"/>
      </w:pPr>
      <w:r>
        <w:t xml:space="preserve">  else {</w:t>
      </w:r>
    </w:p>
    <w:p w:rsidR="00DE3B69" w:rsidRPr="00DE3B69" w:rsidRDefault="00DE3B69" w:rsidP="00DE3B69">
      <w:pPr>
        <w:pStyle w:val="LabStepCodeBlock"/>
        <w:rPr>
          <w:color w:val="808080" w:themeColor="background1" w:themeShade="80"/>
        </w:rPr>
      </w:pPr>
      <w:r w:rsidRPr="00DE3B69">
        <w:rPr>
          <w:color w:val="808080" w:themeColor="background1" w:themeShade="80"/>
        </w:rPr>
        <w:t xml:space="preserve">    // ERROR during HTTP GET operation</w:t>
      </w:r>
    </w:p>
    <w:p w:rsidR="00DE3B69" w:rsidRDefault="00DE3B69" w:rsidP="00DE3B69">
      <w:pPr>
        <w:pStyle w:val="LabStepCodeBlock"/>
      </w:pPr>
      <w:r>
        <w:t xml:space="preserve">    return string.Empty;</w:t>
      </w:r>
    </w:p>
    <w:p w:rsidR="00DE3B69" w:rsidRDefault="00DE3B69" w:rsidP="00DE3B69">
      <w:pPr>
        <w:pStyle w:val="LabStepCodeBlock"/>
      </w:pPr>
      <w:r>
        <w:t xml:space="preserve">  }</w:t>
      </w:r>
    </w:p>
    <w:p w:rsidR="00DE3B69" w:rsidRDefault="00DE3B69" w:rsidP="00DE3B69">
      <w:pPr>
        <w:pStyle w:val="LabStepCodeBlock"/>
      </w:pPr>
      <w:r>
        <w:t>}</w:t>
      </w:r>
    </w:p>
    <w:p w:rsidR="00DE3B69" w:rsidRDefault="00DE3B69" w:rsidP="00DE3B69">
      <w:pPr>
        <w:pStyle w:val="LabStepNumbered"/>
      </w:pPr>
      <w:r>
        <w:t xml:space="preserve">Implement the </w:t>
      </w:r>
      <w:proofErr w:type="spellStart"/>
      <w:r w:rsidR="00475511" w:rsidRPr="006205C9">
        <w:rPr>
          <w:b/>
        </w:rPr>
        <w:t>AuthenticateUser</w:t>
      </w:r>
      <w:proofErr w:type="spellEnd"/>
      <w:r w:rsidR="00475511">
        <w:t xml:space="preserve"> </w:t>
      </w:r>
      <w:r>
        <w:t>method using the following code.</w:t>
      </w:r>
    </w:p>
    <w:p w:rsidR="00DE3B69" w:rsidRDefault="00DE3B69" w:rsidP="00DE3B69">
      <w:pPr>
        <w:pStyle w:val="LabStepCodeBlock"/>
      </w:pPr>
      <w:r>
        <w:t>private static void AuthenticateUser() {</w:t>
      </w:r>
    </w:p>
    <w:p w:rsidR="00DE3B69" w:rsidRDefault="00DE3B69" w:rsidP="0081126C">
      <w:pPr>
        <w:pStyle w:val="LabStepCodeBlock"/>
      </w:pPr>
      <w:r>
        <w:t xml:space="preserve">  </w:t>
      </w:r>
    </w:p>
    <w:p w:rsidR="0081126C" w:rsidRDefault="0081126C" w:rsidP="0081126C">
      <w:pPr>
        <w:pStyle w:val="LabStepCodeBlock"/>
      </w:pPr>
      <w:r>
        <w:t xml:space="preserve">  sessionState.RemoteWebUrl = request.Url.Authority;</w:t>
      </w:r>
    </w:p>
    <w:p w:rsidR="0081126C" w:rsidRDefault="0081126C" w:rsidP="0081126C">
      <w:pPr>
        <w:pStyle w:val="LabStepCodeBlock"/>
      </w:pPr>
      <w:r>
        <w:t xml:space="preserve">  sessionState.HostWebUrl = request["SPHostUrl"];</w:t>
      </w:r>
    </w:p>
    <w:p w:rsidR="0081126C" w:rsidRDefault="0081126C" w:rsidP="0081126C">
      <w:pPr>
        <w:pStyle w:val="LabStepCodeBlock"/>
      </w:pPr>
      <w:r>
        <w:t xml:space="preserve">  sessionState.HostWebDomain = (new Uri(sessionState.HostWebUrl)).Authority;</w:t>
      </w:r>
    </w:p>
    <w:p w:rsidR="0081126C" w:rsidRDefault="0081126C" w:rsidP="0081126C">
      <w:pPr>
        <w:pStyle w:val="LabStepCodeBlock"/>
      </w:pPr>
      <w:r>
        <w:t xml:space="preserve">  sessionState.HostWebTitle = request.Form["SPSiteTitle"];</w:t>
      </w:r>
    </w:p>
    <w:p w:rsidR="0081126C" w:rsidRDefault="0081126C" w:rsidP="0081126C">
      <w:pPr>
        <w:pStyle w:val="LabStepCodeBlock"/>
      </w:pPr>
      <w:r>
        <w:t xml:space="preserve">  string contextTokenString = request.Form["SPAppToken"];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>
        <w:t xml:space="preserve"> </w:t>
      </w:r>
      <w:r w:rsidRPr="0081126C">
        <w:rPr>
          <w:color w:val="808080" w:themeColor="background1" w:themeShade="80"/>
        </w:rPr>
        <w:t xml:space="preserve"> // create SharePoint context token object</w:t>
      </w:r>
    </w:p>
    <w:p w:rsidR="0081126C" w:rsidRDefault="0081126C" w:rsidP="0081126C">
      <w:pPr>
        <w:pStyle w:val="LabStepCodeBlock"/>
      </w:pPr>
      <w:r w:rsidRPr="0081126C">
        <w:rPr>
          <w:color w:val="808080" w:themeColor="background1" w:themeShade="80"/>
        </w:rPr>
        <w:t xml:space="preserve"> </w:t>
      </w:r>
      <w:r>
        <w:t xml:space="preserve"> SharePointContextToken contextToken =</w:t>
      </w:r>
    </w:p>
    <w:p w:rsidR="0081126C" w:rsidRDefault="0081126C" w:rsidP="0081126C">
      <w:pPr>
        <w:pStyle w:val="LabStepCodeBlock"/>
      </w:pPr>
      <w:r>
        <w:t xml:space="preserve">    TokenHelper.ReadAndValidateContextToken(contextTokenString, sessionState.RemoteWebUrl);</w:t>
      </w: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read session state from SharePoint context token object</w:t>
      </w:r>
    </w:p>
    <w:p w:rsidR="0081126C" w:rsidRDefault="0081126C" w:rsidP="0081126C">
      <w:pPr>
        <w:pStyle w:val="LabStepCodeBlock"/>
      </w:pPr>
      <w:r>
        <w:t xml:space="preserve">  sessionState.HostTenantId = contextToken.Realm;</w:t>
      </w:r>
    </w:p>
    <w:p w:rsidR="0081126C" w:rsidRDefault="0081126C" w:rsidP="0081126C">
      <w:pPr>
        <w:pStyle w:val="LabStepCodeBlock"/>
      </w:pPr>
      <w:r>
        <w:t xml:space="preserve">  sessionState.TargetResource = contextToken.Audience;</w:t>
      </w:r>
    </w:p>
    <w:p w:rsidR="0081126C" w:rsidRDefault="0081126C" w:rsidP="0081126C">
      <w:pPr>
        <w:pStyle w:val="LabStepCodeBlock"/>
      </w:pPr>
      <w:r>
        <w:t xml:space="preserve">  sessionState.RefreshToken = contextToken.RefreshToken;</w:t>
      </w:r>
    </w:p>
    <w:p w:rsidR="0081126C" w:rsidRDefault="0081126C" w:rsidP="0081126C">
      <w:pPr>
        <w:pStyle w:val="LabStepCodeBlock"/>
      </w:pPr>
      <w:r>
        <w:t xml:space="preserve">  sessionState.RefreshTokenExpires = contextToken.ValidTo;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use refresh token to acquire access token response from Azure ACS</w:t>
      </w:r>
    </w:p>
    <w:p w:rsidR="0081126C" w:rsidRDefault="0081126C" w:rsidP="0081126C">
      <w:pPr>
        <w:pStyle w:val="LabStepCodeBlock"/>
      </w:pPr>
      <w:r>
        <w:t xml:space="preserve">  OAuth2AccessTokenResponse AccessTokenResponse = </w:t>
      </w:r>
    </w:p>
    <w:p w:rsidR="0081126C" w:rsidRDefault="0081126C" w:rsidP="0081126C">
      <w:pPr>
        <w:pStyle w:val="LabStepCodeBlock"/>
      </w:pPr>
      <w:r>
        <w:t xml:space="preserve">    TokenHelper.GetAccessToken(contextToken, sessionState.HostWebDomain);</w:t>
      </w: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Read access token and ExpiresOn value from access token response</w:t>
      </w:r>
    </w:p>
    <w:p w:rsidR="0081126C" w:rsidRDefault="0081126C" w:rsidP="0081126C">
      <w:pPr>
        <w:pStyle w:val="LabStepCodeBlock"/>
      </w:pPr>
      <w:r>
        <w:t xml:space="preserve">  sessionState.AccessToken = AccessTokenResponse.AccessToken;</w:t>
      </w:r>
    </w:p>
    <w:p w:rsidR="0081126C" w:rsidRDefault="0081126C" w:rsidP="0081126C">
      <w:pPr>
        <w:pStyle w:val="LabStepCodeBlock"/>
      </w:pPr>
      <w:r>
        <w:t xml:space="preserve">  sessionState.AccessTokenExpires = AccessTokenResponse.ExpiresOn;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call SharePoint REST API to get information about current user</w:t>
      </w:r>
    </w:p>
    <w:p w:rsidR="0081126C" w:rsidRDefault="0081126C" w:rsidP="0081126C">
      <w:pPr>
        <w:pStyle w:val="LabStepCodeBlock"/>
      </w:pPr>
      <w:r>
        <w:t xml:space="preserve">  string restUri = sessionState.HostWebUrl + "/_api/web/currentUser/";</w:t>
      </w:r>
    </w:p>
    <w:p w:rsidR="0081126C" w:rsidRDefault="0081126C" w:rsidP="0081126C">
      <w:pPr>
        <w:pStyle w:val="LabStepCodeBlock"/>
      </w:pPr>
      <w:r>
        <w:t xml:space="preserve">  string jsonCurrentUser = ExecuteGetRequest(restUri, sessionState.AccessToken);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convert json result to strongly-typed C# object</w:t>
      </w:r>
    </w:p>
    <w:p w:rsidR="0081126C" w:rsidRDefault="0081126C" w:rsidP="0081126C">
      <w:pPr>
        <w:pStyle w:val="LabStepCodeBlock"/>
      </w:pPr>
      <w:r>
        <w:t xml:space="preserve">  SharePointUserResult userResult = JsonConvert.DeserializeObject&lt;SharePointUserResult&gt;(jsonCurrentUser);</w:t>
      </w:r>
    </w:p>
    <w:p w:rsidR="0081126C" w:rsidRDefault="0081126C" w:rsidP="0081126C">
      <w:pPr>
        <w:pStyle w:val="LabStepCodeBlock"/>
      </w:pPr>
      <w:r>
        <w:lastRenderedPageBreak/>
        <w:t xml:space="preserve">  sessionState.CurrentUserName = userResult.Title;</w:t>
      </w:r>
    </w:p>
    <w:p w:rsidR="0081126C" w:rsidRDefault="0081126C" w:rsidP="0081126C">
      <w:pPr>
        <w:pStyle w:val="LabStepCodeBlock"/>
      </w:pPr>
      <w:r>
        <w:t xml:space="preserve">  sessionState.CurrentUserEmail = userResult.Email;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write session state out to ASP.NET session object</w:t>
      </w:r>
    </w:p>
    <w:p w:rsidR="0081126C" w:rsidRDefault="0081126C" w:rsidP="0081126C">
      <w:pPr>
        <w:pStyle w:val="LabStepCodeBlock"/>
      </w:pPr>
      <w:r>
        <w:t xml:space="preserve">  session["SharePointSessionState"] = sessionState;</w:t>
      </w:r>
    </w:p>
    <w:p w:rsidR="0081126C" w:rsidRDefault="0081126C" w:rsidP="0081126C">
      <w:pPr>
        <w:pStyle w:val="LabStepCodeBlock"/>
      </w:pPr>
    </w:p>
    <w:p w:rsidR="0081126C" w:rsidRPr="0081126C" w:rsidRDefault="0081126C" w:rsidP="0081126C">
      <w:pPr>
        <w:pStyle w:val="LabStepCodeBlock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// update UserIsAuthenticated session variable</w:t>
      </w:r>
    </w:p>
    <w:p w:rsidR="0081126C" w:rsidRDefault="0081126C" w:rsidP="0081126C">
      <w:pPr>
        <w:pStyle w:val="LabStepCodeBlock"/>
      </w:pPr>
      <w:r>
        <w:t xml:space="preserve">  session["UserIsAuthenticated"] = "true";</w:t>
      </w:r>
    </w:p>
    <w:p w:rsidR="00DE3B69" w:rsidRDefault="00DE3B69" w:rsidP="00DE3B69">
      <w:pPr>
        <w:pStyle w:val="LabStepCodeBlock"/>
      </w:pPr>
      <w:r>
        <w:t>}</w:t>
      </w:r>
    </w:p>
    <w:p w:rsidR="00DE3B69" w:rsidRDefault="00DE3B69" w:rsidP="00DE3B69">
      <w:pPr>
        <w:pStyle w:val="LabStepNumbered"/>
      </w:pPr>
      <w:r>
        <w:t xml:space="preserve">Implement the </w:t>
      </w:r>
      <w:proofErr w:type="spellStart"/>
      <w:r w:rsidR="00940BBD" w:rsidRPr="00940BBD">
        <w:rPr>
          <w:b/>
        </w:rPr>
        <w:t>UserIsAuthentiated</w:t>
      </w:r>
      <w:proofErr w:type="spellEnd"/>
      <w:r w:rsidR="00940BBD">
        <w:t xml:space="preserve"> </w:t>
      </w:r>
      <w:r>
        <w:t>method using the following code.</w:t>
      </w:r>
    </w:p>
    <w:p w:rsidR="00940BBD" w:rsidRDefault="00940BBD" w:rsidP="00940BBD">
      <w:pPr>
        <w:pStyle w:val="LabStepCodeBlock"/>
      </w:pPr>
      <w:r>
        <w:t>private static bool UserIsAuthentiated() {</w:t>
      </w:r>
    </w:p>
    <w:p w:rsidR="00940BBD" w:rsidRDefault="00940BBD" w:rsidP="00940BBD">
      <w:pPr>
        <w:pStyle w:val="LabStepCodeBlock"/>
      </w:pPr>
      <w:r>
        <w:t xml:space="preserve">  return (session["UserIsAuthenticated"] != null) &amp;&amp; </w:t>
      </w:r>
    </w:p>
    <w:p w:rsidR="00940BBD" w:rsidRDefault="00940BBD" w:rsidP="00940BBD">
      <w:pPr>
        <w:pStyle w:val="LabStepCodeBlock"/>
      </w:pPr>
      <w:r>
        <w:t xml:space="preserve">         (session["UserIsAuthenticated"].Equals("true"));</w:t>
      </w:r>
    </w:p>
    <w:p w:rsidR="00DE3B69" w:rsidRDefault="00940BBD" w:rsidP="00940BBD">
      <w:pPr>
        <w:pStyle w:val="LabStepCodeBlock"/>
      </w:pPr>
      <w:r>
        <w:t>}</w:t>
      </w:r>
    </w:p>
    <w:p w:rsidR="00DE3B69" w:rsidRDefault="00DE3B69" w:rsidP="00475511">
      <w:pPr>
        <w:pStyle w:val="LabStepNumbered"/>
      </w:pPr>
      <w:r>
        <w:t xml:space="preserve">Implement the </w:t>
      </w:r>
      <w:proofErr w:type="spellStart"/>
      <w:r w:rsidR="00475511" w:rsidRPr="00475511">
        <w:rPr>
          <w:b/>
        </w:rPr>
        <w:t>InitializeRequest</w:t>
      </w:r>
      <w:proofErr w:type="spellEnd"/>
      <w:r w:rsidR="00475511" w:rsidRPr="00475511">
        <w:t xml:space="preserve"> </w:t>
      </w:r>
      <w:r>
        <w:t>method using the following code.</w:t>
      </w:r>
    </w:p>
    <w:p w:rsidR="00475511" w:rsidRDefault="00475511" w:rsidP="00475511">
      <w:pPr>
        <w:pStyle w:val="LabStepCodeBlock"/>
      </w:pPr>
      <w:r>
        <w:t>public static void InitializeRequest(ControllerBase controller) {</w:t>
      </w:r>
    </w:p>
    <w:p w:rsidR="00475511" w:rsidRDefault="00475511" w:rsidP="00475511">
      <w:pPr>
        <w:pStyle w:val="LabStepCodeBlock"/>
      </w:pPr>
    </w:p>
    <w:p w:rsidR="00475511" w:rsidRDefault="00475511" w:rsidP="00475511">
      <w:pPr>
        <w:pStyle w:val="LabStepCodeBlock"/>
      </w:pPr>
      <w:r>
        <w:t xml:space="preserve">  if (!UserIsAuthentiated()) {</w:t>
      </w:r>
    </w:p>
    <w:p w:rsidR="00475511" w:rsidRDefault="00475511" w:rsidP="00475511">
      <w:pPr>
        <w:pStyle w:val="LabStepCodeBlock"/>
      </w:pPr>
      <w:r>
        <w:t xml:space="preserve">    AuthenticateUser();</w:t>
      </w:r>
    </w:p>
    <w:p w:rsidR="00475511" w:rsidRDefault="00475511" w:rsidP="00475511">
      <w:pPr>
        <w:pStyle w:val="LabStepCodeBlock"/>
      </w:pPr>
      <w:r>
        <w:t xml:space="preserve">  }</w:t>
      </w:r>
    </w:p>
    <w:p w:rsidR="00475511" w:rsidRDefault="00475511" w:rsidP="00475511">
      <w:pPr>
        <w:pStyle w:val="LabStepCodeBlock"/>
      </w:pPr>
      <w:r>
        <w:t xml:space="preserve">  else {</w:t>
      </w:r>
    </w:p>
    <w:p w:rsidR="00475511" w:rsidRPr="00475511" w:rsidRDefault="00475511" w:rsidP="00475511">
      <w:pPr>
        <w:pStyle w:val="LabStepCodeBlock"/>
        <w:rPr>
          <w:color w:val="808080" w:themeColor="background1" w:themeShade="80"/>
        </w:rPr>
      </w:pPr>
      <w:r w:rsidRPr="00475511">
        <w:rPr>
          <w:color w:val="808080" w:themeColor="background1" w:themeShade="80"/>
        </w:rPr>
        <w:t xml:space="preserve">    // if user is authenticated, copy session state from previous request</w:t>
      </w:r>
    </w:p>
    <w:p w:rsidR="00475511" w:rsidRDefault="00475511" w:rsidP="00475511">
      <w:pPr>
        <w:pStyle w:val="LabStepCodeBlock"/>
      </w:pPr>
      <w:r>
        <w:t xml:space="preserve">    sessionState = (SharePointSessionState)session["SharePointSessionState"];</w:t>
      </w:r>
    </w:p>
    <w:p w:rsidR="00475511" w:rsidRDefault="00475511" w:rsidP="00475511">
      <w:pPr>
        <w:pStyle w:val="LabStepCodeBlock"/>
      </w:pPr>
      <w:r>
        <w:t xml:space="preserve">  }</w:t>
      </w:r>
    </w:p>
    <w:p w:rsidR="00475511" w:rsidRDefault="00475511" w:rsidP="00475511">
      <w:pPr>
        <w:pStyle w:val="LabStepCodeBlock"/>
      </w:pPr>
    </w:p>
    <w:p w:rsidR="00475511" w:rsidRPr="00475511" w:rsidRDefault="00475511" w:rsidP="00475511">
      <w:pPr>
        <w:pStyle w:val="LabStepCodeBlock"/>
        <w:rPr>
          <w:color w:val="808080" w:themeColor="background1" w:themeShade="80"/>
        </w:rPr>
      </w:pPr>
      <w:r w:rsidRPr="00475511">
        <w:rPr>
          <w:color w:val="808080" w:themeColor="background1" w:themeShade="80"/>
        </w:rPr>
        <w:t xml:space="preserve">  // add session state to ViewBag to make it accessible in views</w:t>
      </w:r>
    </w:p>
    <w:p w:rsidR="00475511" w:rsidRDefault="00475511" w:rsidP="00475511">
      <w:pPr>
        <w:pStyle w:val="LabStepCodeBlock"/>
      </w:pPr>
      <w:r>
        <w:t xml:space="preserve">  controller.ViewBag.HostWebUrl = sessionState.HostWebUrl;</w:t>
      </w:r>
    </w:p>
    <w:p w:rsidR="00475511" w:rsidRDefault="00475511" w:rsidP="00475511">
      <w:pPr>
        <w:pStyle w:val="LabStepCodeBlock"/>
      </w:pPr>
      <w:r>
        <w:t xml:space="preserve">  controller.ViewBag.HostWebTitle = sessionState.HostWebTitle;</w:t>
      </w:r>
    </w:p>
    <w:p w:rsidR="00475511" w:rsidRDefault="00475511" w:rsidP="00475511">
      <w:pPr>
        <w:pStyle w:val="LabStepCodeBlock"/>
      </w:pPr>
      <w:r>
        <w:t xml:space="preserve">  controller.ViewBag.CurrentUserName = sessionState.CurrentUserName;</w:t>
      </w:r>
    </w:p>
    <w:p w:rsidR="00DE3B69" w:rsidRDefault="00475511" w:rsidP="00475511">
      <w:pPr>
        <w:pStyle w:val="LabStepCodeBlock"/>
      </w:pPr>
      <w:r>
        <w:t>}</w:t>
      </w:r>
    </w:p>
    <w:p w:rsidR="00DE3B69" w:rsidRDefault="00DE3B69" w:rsidP="00DE3B69">
      <w:pPr>
        <w:pStyle w:val="LabStepNumbered"/>
      </w:pPr>
      <w:r>
        <w:t xml:space="preserve">Implement the </w:t>
      </w:r>
      <w:proofErr w:type="spellStart"/>
      <w:r w:rsidR="00475511" w:rsidRPr="00475511">
        <w:rPr>
          <w:b/>
        </w:rPr>
        <w:t>GetSharePointSessionState</w:t>
      </w:r>
      <w:proofErr w:type="spellEnd"/>
      <w:r w:rsidR="00475511">
        <w:t xml:space="preserve"> </w:t>
      </w:r>
      <w:r>
        <w:t>method using the following code.</w:t>
      </w:r>
    </w:p>
    <w:p w:rsidR="00475511" w:rsidRDefault="00475511" w:rsidP="00475511">
      <w:pPr>
        <w:pStyle w:val="LabStepCodeBlock"/>
      </w:pPr>
      <w:r>
        <w:t>public static SharePointSessionState GetSharePointSessionState() {</w:t>
      </w:r>
    </w:p>
    <w:p w:rsidR="00475511" w:rsidRDefault="00475511" w:rsidP="00475511">
      <w:pPr>
        <w:pStyle w:val="LabStepCodeBlock"/>
      </w:pPr>
      <w:r>
        <w:t xml:space="preserve">  return sessionState;</w:t>
      </w:r>
    </w:p>
    <w:p w:rsidR="00DE3B69" w:rsidRDefault="00475511" w:rsidP="00475511">
      <w:pPr>
        <w:pStyle w:val="LabStepCodeBlock"/>
      </w:pPr>
      <w:r>
        <w:t>}</w:t>
      </w:r>
    </w:p>
    <w:p w:rsidR="00475511" w:rsidRDefault="00475511" w:rsidP="00475511">
      <w:pPr>
        <w:pStyle w:val="LabStepNumbered"/>
      </w:pPr>
      <w:r>
        <w:t xml:space="preserve">Create a new MVC filter named </w:t>
      </w:r>
      <w:proofErr w:type="spellStart"/>
      <w:r w:rsidRPr="00475511">
        <w:rPr>
          <w:b/>
        </w:rPr>
        <w:t>SharePointSessionManagerFilterAttribute</w:t>
      </w:r>
      <w:proofErr w:type="spellEnd"/>
      <w:r>
        <w:t>.</w:t>
      </w:r>
    </w:p>
    <w:p w:rsidR="00B35A9C" w:rsidRDefault="00B35A9C" w:rsidP="00B35A9C">
      <w:pPr>
        <w:pStyle w:val="LabStepNumberedLevel2"/>
      </w:pPr>
      <w:r>
        <w:t xml:space="preserve">Expand the </w:t>
      </w:r>
      <w:r>
        <w:rPr>
          <w:b/>
        </w:rPr>
        <w:t>Filters</w:t>
      </w:r>
      <w:r>
        <w:t xml:space="preserve"> folder of the </w:t>
      </w:r>
      <w:proofErr w:type="spellStart"/>
      <w:r w:rsidRPr="00597978">
        <w:rPr>
          <w:b/>
        </w:rPr>
        <w:t>CustomerManagerWeb</w:t>
      </w:r>
      <w:proofErr w:type="spellEnd"/>
      <w:r>
        <w:t xml:space="preserve"> project.</w:t>
      </w:r>
    </w:p>
    <w:p w:rsidR="00B35A9C" w:rsidRDefault="00B35A9C" w:rsidP="00B35A9C">
      <w:pPr>
        <w:pStyle w:val="LabStepNumberedLevel2"/>
      </w:pPr>
      <w:r>
        <w:t xml:space="preserve">You should see that the </w:t>
      </w:r>
      <w:r w:rsidRPr="0081126C">
        <w:rPr>
          <w:b/>
        </w:rPr>
        <w:t>Filters</w:t>
      </w:r>
      <w:r>
        <w:t xml:space="preserve"> folder already contains a file named </w:t>
      </w:r>
      <w:proofErr w:type="spellStart"/>
      <w:r w:rsidRPr="00B35A9C">
        <w:rPr>
          <w:b/>
        </w:rPr>
        <w:t>SharePointContextFilterAttribute.cs</w:t>
      </w:r>
      <w:proofErr w:type="spellEnd"/>
      <w:r>
        <w:t xml:space="preserve"> that was created by Visual Studio when you created the project. </w:t>
      </w:r>
      <w:r w:rsidR="0081126C">
        <w:t xml:space="preserve">You can ignore this filter because </w:t>
      </w:r>
      <w:r>
        <w:t xml:space="preserve">you will not be using </w:t>
      </w:r>
      <w:r w:rsidR="0081126C">
        <w:t>it in your add-in project</w:t>
      </w:r>
      <w:r>
        <w:t>.</w:t>
      </w:r>
    </w:p>
    <w:p w:rsidR="00B35A9C" w:rsidRDefault="00B35A9C" w:rsidP="00B35A9C">
      <w:pPr>
        <w:pStyle w:val="LabStepNumberedLevel2"/>
      </w:pPr>
      <w:r>
        <w:t xml:space="preserve">Right-click on the </w:t>
      </w:r>
      <w:r>
        <w:rPr>
          <w:b/>
        </w:rPr>
        <w:t>Filters</w:t>
      </w:r>
      <w:r>
        <w:t xml:space="preserve"> folder and click the </w:t>
      </w:r>
      <w:r w:rsidRPr="00597978">
        <w:rPr>
          <w:b/>
        </w:rPr>
        <w:t>Add &gt;&gt; Class…</w:t>
      </w:r>
      <w:r>
        <w:t xml:space="preserve"> menu command.</w:t>
      </w:r>
    </w:p>
    <w:p w:rsidR="00B35A9C" w:rsidRDefault="00B35A9C" w:rsidP="00B35A9C">
      <w:pPr>
        <w:pStyle w:val="LabStepNumberedLevel2"/>
      </w:pPr>
      <w:r>
        <w:t xml:space="preserve">Give the new class a name of </w:t>
      </w:r>
      <w:proofErr w:type="spellStart"/>
      <w:r w:rsidRPr="00475511">
        <w:rPr>
          <w:b/>
        </w:rPr>
        <w:t>SharePointSessionManagerFilterAttribute</w:t>
      </w:r>
      <w:proofErr w:type="spellEnd"/>
      <w:r w:rsidRPr="00C90B16">
        <w:t>.</w:t>
      </w:r>
    </w:p>
    <w:p w:rsidR="00B35A9C" w:rsidRDefault="00B35A9C" w:rsidP="00B35A9C">
      <w:pPr>
        <w:pStyle w:val="LabStepNumberedLevel2"/>
      </w:pPr>
      <w:r>
        <w:t xml:space="preserve">Verify that Visual Studio has added a new C# source file named </w:t>
      </w:r>
      <w:proofErr w:type="spellStart"/>
      <w:r w:rsidRPr="00475511">
        <w:rPr>
          <w:b/>
        </w:rPr>
        <w:t>SharePointSessionManagerFilterAttribute</w:t>
      </w:r>
      <w:r>
        <w:rPr>
          <w:b/>
        </w:rPr>
        <w:t>.cs</w:t>
      </w:r>
      <w:proofErr w:type="spellEnd"/>
      <w:r w:rsidRPr="00C90B16">
        <w:t xml:space="preserve"> into the </w:t>
      </w:r>
      <w:r>
        <w:rPr>
          <w:b/>
        </w:rPr>
        <w:t xml:space="preserve">Filters </w:t>
      </w:r>
      <w:r w:rsidRPr="00C90B16">
        <w:t>folder.</w:t>
      </w:r>
      <w:r>
        <w:t xml:space="preserve"> Note that Visual Studio </w:t>
      </w:r>
    </w:p>
    <w:p w:rsidR="00B35A9C" w:rsidRDefault="00B35A9C" w:rsidP="00B35A9C">
      <w:pPr>
        <w:pStyle w:val="LabStepScreenshotLevel2"/>
      </w:pPr>
      <w:r>
        <w:drawing>
          <wp:inline distT="0" distB="0" distL="0" distR="0">
            <wp:extent cx="2152029" cy="1568989"/>
            <wp:effectExtent l="19050" t="19050" r="19685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392" cy="1572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42F9" w:rsidRDefault="002A42F9" w:rsidP="00B35A9C">
      <w:pPr>
        <w:pStyle w:val="LabStepNumberedLevel2"/>
      </w:pPr>
      <w:r>
        <w:t xml:space="preserve">Delete all the code inside </w:t>
      </w:r>
      <w:proofErr w:type="spellStart"/>
      <w:r w:rsidRPr="00475511">
        <w:rPr>
          <w:b/>
        </w:rPr>
        <w:t>SharePointSessionManagerFilterAttribute</w:t>
      </w:r>
      <w:r>
        <w:rPr>
          <w:b/>
        </w:rPr>
        <w:t>.cs</w:t>
      </w:r>
      <w:proofErr w:type="spellEnd"/>
      <w:r>
        <w:t xml:space="preserve"> and replace it with the following code.</w:t>
      </w:r>
    </w:p>
    <w:p w:rsidR="00B35A9C" w:rsidRDefault="00B35A9C" w:rsidP="00B35A9C">
      <w:pPr>
        <w:pStyle w:val="LabStepCodeBlockLevel2"/>
      </w:pPr>
      <w:r>
        <w:t>using System.Web.Mvc;</w:t>
      </w:r>
    </w:p>
    <w:p w:rsidR="00B35A9C" w:rsidRDefault="00B35A9C" w:rsidP="00B35A9C">
      <w:pPr>
        <w:pStyle w:val="LabStepCodeBlockLevel2"/>
      </w:pPr>
      <w:r>
        <w:t>using CustomerManagerWeb.Models;</w:t>
      </w:r>
    </w:p>
    <w:p w:rsidR="00B35A9C" w:rsidRDefault="00B35A9C" w:rsidP="00B35A9C">
      <w:pPr>
        <w:pStyle w:val="LabStepCodeBlockLevel2"/>
      </w:pPr>
    </w:p>
    <w:p w:rsidR="00B35A9C" w:rsidRDefault="00B35A9C" w:rsidP="00B35A9C">
      <w:pPr>
        <w:pStyle w:val="LabStepCodeBlockLevel2"/>
      </w:pPr>
      <w:r>
        <w:lastRenderedPageBreak/>
        <w:t>namespace CustomerManagerWeb.Filters {</w:t>
      </w:r>
    </w:p>
    <w:p w:rsidR="00B35A9C" w:rsidRDefault="00B35A9C" w:rsidP="00B35A9C">
      <w:pPr>
        <w:pStyle w:val="LabStepCodeBlockLevel2"/>
      </w:pPr>
      <w:r>
        <w:t xml:space="preserve">  public class SharePointSessionManagerFilterAttribute : ActionFilterAttribute {</w:t>
      </w:r>
    </w:p>
    <w:p w:rsidR="00B35A9C" w:rsidRDefault="00B35A9C" w:rsidP="00B35A9C">
      <w:pPr>
        <w:pStyle w:val="LabStepCodeBlockLevel2"/>
      </w:pPr>
    </w:p>
    <w:p w:rsidR="00B35A9C" w:rsidRDefault="00B35A9C" w:rsidP="00B35A9C">
      <w:pPr>
        <w:pStyle w:val="LabStepCodeBlockLevel2"/>
      </w:pPr>
      <w:r>
        <w:t xml:space="preserve">    public override void OnActionExecuting(ActionExecutingContext filterContext) {</w:t>
      </w:r>
    </w:p>
    <w:p w:rsidR="00B35A9C" w:rsidRDefault="00B35A9C" w:rsidP="00B35A9C">
      <w:pPr>
        <w:pStyle w:val="LabStepCodeBlockLevel2"/>
      </w:pPr>
      <w:r>
        <w:t xml:space="preserve">      SharePointSessionManager.InitializeRequest(filterContext.Controller);</w:t>
      </w:r>
    </w:p>
    <w:p w:rsidR="00B35A9C" w:rsidRDefault="00B35A9C" w:rsidP="00B35A9C">
      <w:pPr>
        <w:pStyle w:val="LabStepCodeBlockLevel2"/>
      </w:pPr>
      <w:r>
        <w:t xml:space="preserve">    }</w:t>
      </w:r>
    </w:p>
    <w:p w:rsidR="00B35A9C" w:rsidRDefault="00B35A9C" w:rsidP="00B35A9C">
      <w:pPr>
        <w:pStyle w:val="LabStepCodeBlockLevel2"/>
      </w:pPr>
    </w:p>
    <w:p w:rsidR="00B35A9C" w:rsidRDefault="00B35A9C" w:rsidP="00B35A9C">
      <w:pPr>
        <w:pStyle w:val="LabStepCodeBlockLevel2"/>
      </w:pPr>
      <w:r>
        <w:t xml:space="preserve">  }</w:t>
      </w:r>
    </w:p>
    <w:p w:rsidR="00DE3B69" w:rsidRDefault="00B35A9C" w:rsidP="00B35A9C">
      <w:pPr>
        <w:pStyle w:val="LabStepCodeBlockLevel2"/>
      </w:pPr>
      <w:r>
        <w:t>}</w:t>
      </w:r>
    </w:p>
    <w:p w:rsidR="00DE3B69" w:rsidRDefault="002A42F9" w:rsidP="002A42F9">
      <w:pPr>
        <w:pStyle w:val="LabStepNumberedLevel2"/>
      </w:pPr>
      <w:r>
        <w:t xml:space="preserve">Save and close </w:t>
      </w:r>
      <w:proofErr w:type="spellStart"/>
      <w:r w:rsidRPr="00475511">
        <w:rPr>
          <w:b/>
        </w:rPr>
        <w:t>SharePointSessionManagerFilterAttribute</w:t>
      </w:r>
      <w:r>
        <w:rPr>
          <w:b/>
        </w:rPr>
        <w:t>.cs</w:t>
      </w:r>
      <w:proofErr w:type="spellEnd"/>
      <w:r w:rsidRPr="002A42F9">
        <w:t>.</w:t>
      </w:r>
    </w:p>
    <w:p w:rsidR="00DE3B69" w:rsidRDefault="002A42F9" w:rsidP="002A42F9">
      <w:pPr>
        <w:pStyle w:val="LabStepNumbered"/>
      </w:pPr>
      <w:r>
        <w:t xml:space="preserve">Configure the </w:t>
      </w:r>
      <w:proofErr w:type="spellStart"/>
      <w:r w:rsidRPr="002A42F9">
        <w:rPr>
          <w:b/>
        </w:rPr>
        <w:t>SharePointSessionManagerFilterAttribut</w:t>
      </w:r>
      <w:r>
        <w:t>e</w:t>
      </w:r>
      <w:proofErr w:type="spellEnd"/>
      <w:r>
        <w:t xml:space="preserve"> class to run as a global filter.</w:t>
      </w:r>
    </w:p>
    <w:p w:rsidR="002A42F9" w:rsidRDefault="002A42F9" w:rsidP="002A42F9">
      <w:pPr>
        <w:pStyle w:val="LabStepNumberedLevel2"/>
      </w:pPr>
      <w:r>
        <w:t xml:space="preserve">Expand the </w:t>
      </w:r>
      <w:proofErr w:type="spellStart"/>
      <w:r w:rsidRPr="002A42F9">
        <w:rPr>
          <w:b/>
        </w:rPr>
        <w:t>App_Start</w:t>
      </w:r>
      <w:proofErr w:type="spellEnd"/>
      <w:r>
        <w:t xml:space="preserve"> folder inside the </w:t>
      </w:r>
      <w:proofErr w:type="spellStart"/>
      <w:r w:rsidRPr="002A42F9">
        <w:rPr>
          <w:b/>
        </w:rPr>
        <w:t>CustomerManagerWeb</w:t>
      </w:r>
      <w:proofErr w:type="spellEnd"/>
      <w:r>
        <w:t xml:space="preserve"> project and locate the source file named </w:t>
      </w:r>
      <w:proofErr w:type="spellStart"/>
      <w:r w:rsidRPr="002A42F9">
        <w:rPr>
          <w:b/>
        </w:rPr>
        <w:t>FilterConfig.cs</w:t>
      </w:r>
      <w:proofErr w:type="spellEnd"/>
      <w:r>
        <w:t>.</w:t>
      </w:r>
    </w:p>
    <w:p w:rsidR="002A42F9" w:rsidRDefault="002A42F9" w:rsidP="002A42F9">
      <w:pPr>
        <w:pStyle w:val="LabStepScreenshotLevel2"/>
      </w:pPr>
      <w:r>
        <w:drawing>
          <wp:inline distT="0" distB="0" distL="0" distR="0">
            <wp:extent cx="1430648" cy="1064151"/>
            <wp:effectExtent l="19050" t="19050" r="17780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19" cy="1071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42F9" w:rsidRDefault="002A42F9" w:rsidP="002A42F9">
      <w:pPr>
        <w:pStyle w:val="LabStepNumberedLevel2"/>
      </w:pPr>
      <w:r>
        <w:t xml:space="preserve">Double-click on </w:t>
      </w:r>
      <w:proofErr w:type="spellStart"/>
      <w:r w:rsidRPr="002A42F9">
        <w:rPr>
          <w:b/>
        </w:rPr>
        <w:t>FilterConfig.cs</w:t>
      </w:r>
      <w:proofErr w:type="spellEnd"/>
      <w:r w:rsidRPr="002A42F9">
        <w:t xml:space="preserve"> to open it </w:t>
      </w:r>
      <w:r>
        <w:t xml:space="preserve">inside </w:t>
      </w:r>
      <w:r w:rsidRPr="002A42F9">
        <w:t>a code editor window.</w:t>
      </w:r>
    </w:p>
    <w:p w:rsidR="002A42F9" w:rsidRDefault="002A42F9" w:rsidP="002A42F9">
      <w:pPr>
        <w:pStyle w:val="LabStepNumberedLevel2"/>
      </w:pPr>
      <w:r>
        <w:t xml:space="preserve">At the top of </w:t>
      </w:r>
      <w:proofErr w:type="spellStart"/>
      <w:r>
        <w:t>FilterConfig.cs</w:t>
      </w:r>
      <w:proofErr w:type="spellEnd"/>
      <w:r>
        <w:t xml:space="preserve">, add a using statement for the 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>using System.Web;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>using System.Web.Mvc;</w:t>
      </w:r>
    </w:p>
    <w:p w:rsidR="002A42F9" w:rsidRDefault="002A42F9" w:rsidP="002A42F9">
      <w:pPr>
        <w:pStyle w:val="LabStepCodeBlockLevel2"/>
      </w:pPr>
      <w:r>
        <w:t>using CustomerManagerWeb.Filters;</w:t>
      </w:r>
    </w:p>
    <w:p w:rsidR="002A42F9" w:rsidRDefault="0044641B" w:rsidP="0044641B">
      <w:pPr>
        <w:pStyle w:val="LabStepNumberedLevel2"/>
      </w:pPr>
      <w:r>
        <w:t xml:space="preserve">Locate the line of code in the </w:t>
      </w:r>
      <w:proofErr w:type="spellStart"/>
      <w:r w:rsidRPr="0044641B">
        <w:rPr>
          <w:b/>
        </w:rPr>
        <w:t>RegisterGlobalFilters</w:t>
      </w:r>
      <w:proofErr w:type="spellEnd"/>
      <w:r>
        <w:t xml:space="preserve"> method that adds a global filter for </w:t>
      </w:r>
      <w:proofErr w:type="spellStart"/>
      <w:r w:rsidRPr="0044641B">
        <w:rPr>
          <w:b/>
        </w:rPr>
        <w:t>HandleErrorAttribute</w:t>
      </w:r>
      <w:proofErr w:type="spellEnd"/>
      <w:r>
        <w:t>.</w:t>
      </w:r>
    </w:p>
    <w:p w:rsidR="0044641B" w:rsidRDefault="0044641B" w:rsidP="0044641B">
      <w:pPr>
        <w:pStyle w:val="LabStepCodeBlockLevel2"/>
      </w:pPr>
      <w:r>
        <w:t>filters.Add(new HandleErrorAttribute());</w:t>
      </w:r>
    </w:p>
    <w:p w:rsidR="0044641B" w:rsidRDefault="0044641B" w:rsidP="002A42F9">
      <w:pPr>
        <w:pStyle w:val="LabStepNumberedLevel2"/>
      </w:pPr>
      <w:r>
        <w:t xml:space="preserve">Add a new line of code to add the </w:t>
      </w:r>
      <w:proofErr w:type="spellStart"/>
      <w:r w:rsidRPr="0044641B">
        <w:rPr>
          <w:b/>
        </w:rPr>
        <w:t>SharePointSessionManagerFilterAttribute</w:t>
      </w:r>
      <w:proofErr w:type="spellEnd"/>
      <w:r>
        <w:t xml:space="preserve"> class as a global filter.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>namespace CustomerManagerWeb {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 xml:space="preserve">  public class FilterConfig {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 xml:space="preserve">    public static void RegisterGlobalFilters(GlobalFilterCollection filters) {</w:t>
      </w:r>
    </w:p>
    <w:p w:rsidR="002A42F9" w:rsidRPr="002A42F9" w:rsidRDefault="002A42F9" w:rsidP="002A42F9">
      <w:pPr>
        <w:pStyle w:val="LabStepCodeBlockLevel2"/>
        <w:rPr>
          <w:color w:val="808080" w:themeColor="background1" w:themeShade="80"/>
        </w:rPr>
      </w:pPr>
      <w:r w:rsidRPr="002A42F9">
        <w:rPr>
          <w:color w:val="808080" w:themeColor="background1" w:themeShade="80"/>
        </w:rPr>
        <w:t xml:space="preserve">      filters.Add(new HandleErrorAttribute());</w:t>
      </w:r>
    </w:p>
    <w:p w:rsidR="002A42F9" w:rsidRDefault="002A42F9" w:rsidP="002A42F9">
      <w:pPr>
        <w:pStyle w:val="LabStepCodeBlockLevel2"/>
      </w:pPr>
      <w:r>
        <w:t xml:space="preserve">      filters.Add(new SharePointSessionManagerFilterAttribute());</w:t>
      </w:r>
    </w:p>
    <w:p w:rsidR="002A42F9" w:rsidRPr="0044641B" w:rsidRDefault="002A42F9" w:rsidP="002A42F9">
      <w:pPr>
        <w:pStyle w:val="LabStepCodeBlockLevel2"/>
        <w:rPr>
          <w:color w:val="808080" w:themeColor="background1" w:themeShade="80"/>
        </w:rPr>
      </w:pPr>
      <w:r w:rsidRPr="0044641B">
        <w:rPr>
          <w:color w:val="808080" w:themeColor="background1" w:themeShade="80"/>
        </w:rPr>
        <w:t xml:space="preserve">    }</w:t>
      </w:r>
    </w:p>
    <w:p w:rsidR="002A42F9" w:rsidRPr="0044641B" w:rsidRDefault="002A42F9" w:rsidP="002A42F9">
      <w:pPr>
        <w:pStyle w:val="LabStepCodeBlockLevel2"/>
        <w:rPr>
          <w:color w:val="808080" w:themeColor="background1" w:themeShade="80"/>
        </w:rPr>
      </w:pPr>
      <w:r w:rsidRPr="0044641B">
        <w:rPr>
          <w:color w:val="808080" w:themeColor="background1" w:themeShade="80"/>
        </w:rPr>
        <w:t xml:space="preserve">  }</w:t>
      </w:r>
    </w:p>
    <w:p w:rsidR="002A42F9" w:rsidRPr="0044641B" w:rsidRDefault="002A42F9" w:rsidP="002A42F9">
      <w:pPr>
        <w:pStyle w:val="LabStepCodeBlockLevel2"/>
        <w:rPr>
          <w:color w:val="808080" w:themeColor="background1" w:themeShade="80"/>
        </w:rPr>
      </w:pPr>
      <w:r w:rsidRPr="0044641B">
        <w:rPr>
          <w:color w:val="808080" w:themeColor="background1" w:themeShade="80"/>
        </w:rPr>
        <w:t>}</w:t>
      </w:r>
    </w:p>
    <w:p w:rsidR="002A42F9" w:rsidRDefault="0044641B" w:rsidP="002A42F9">
      <w:pPr>
        <w:pStyle w:val="LabStepNumberedLevel2"/>
      </w:pPr>
      <w:r>
        <w:t xml:space="preserve">Save and close </w:t>
      </w:r>
      <w:proofErr w:type="spellStart"/>
      <w:r w:rsidRPr="0044641B">
        <w:rPr>
          <w:b/>
        </w:rPr>
        <w:t>FilterConfig.cs</w:t>
      </w:r>
      <w:proofErr w:type="spellEnd"/>
      <w:r>
        <w:t>.</w:t>
      </w:r>
    </w:p>
    <w:p w:rsidR="0044641B" w:rsidRDefault="0044641B" w:rsidP="0044641B">
      <w:pPr>
        <w:pStyle w:val="LabStepNumbered"/>
      </w:pPr>
      <w:r>
        <w:t xml:space="preserve">Update the view for the </w:t>
      </w:r>
      <w:r w:rsidR="0077042C" w:rsidRPr="0077042C">
        <w:rPr>
          <w:b/>
        </w:rPr>
        <w:t>Index</w:t>
      </w:r>
      <w:r w:rsidR="0077042C">
        <w:t xml:space="preserve"> action method of the </w:t>
      </w:r>
      <w:r w:rsidR="0077042C" w:rsidRPr="0077042C">
        <w:rPr>
          <w:b/>
        </w:rPr>
        <w:t>Home</w:t>
      </w:r>
      <w:r w:rsidR="0077042C">
        <w:t xml:space="preserve"> controller </w:t>
      </w:r>
      <w:r>
        <w:t>home page to display the name of the current user.</w:t>
      </w:r>
    </w:p>
    <w:p w:rsidR="0044641B" w:rsidRDefault="0077042C" w:rsidP="0044641B">
      <w:pPr>
        <w:pStyle w:val="LabStepNumberedLevel2"/>
      </w:pPr>
      <w:r>
        <w:t xml:space="preserve">Open the </w:t>
      </w:r>
      <w:proofErr w:type="spellStart"/>
      <w:r w:rsidRPr="0077042C">
        <w:rPr>
          <w:b/>
        </w:rPr>
        <w:t>Index.cshtml</w:t>
      </w:r>
      <w:proofErr w:type="spellEnd"/>
      <w:r>
        <w:t xml:space="preserve"> file in the </w:t>
      </w:r>
      <w:r w:rsidRPr="0077042C">
        <w:rPr>
          <w:b/>
        </w:rPr>
        <w:t>Home</w:t>
      </w:r>
      <w:r>
        <w:t xml:space="preserve"> folder inside the </w:t>
      </w:r>
      <w:r w:rsidRPr="0077042C">
        <w:rPr>
          <w:b/>
        </w:rPr>
        <w:t>Views</w:t>
      </w:r>
      <w:r>
        <w:t xml:space="preserve"> folder.</w:t>
      </w:r>
    </w:p>
    <w:p w:rsidR="0077042C" w:rsidRDefault="0077042C" w:rsidP="0044641B">
      <w:pPr>
        <w:pStyle w:val="LabStepNumberedLevel2"/>
      </w:pPr>
      <w:r>
        <w:t xml:space="preserve">Update the contents of the </w:t>
      </w:r>
      <w:r w:rsidRPr="0077042C">
        <w:rPr>
          <w:b/>
        </w:rPr>
        <w:t>p</w:t>
      </w:r>
      <w:r>
        <w:t xml:space="preserve"> element as shown in the following code listing.</w:t>
      </w:r>
    </w:p>
    <w:p w:rsidR="006205C9" w:rsidRPr="0077042C" w:rsidRDefault="006205C9" w:rsidP="006205C9">
      <w:pPr>
        <w:pStyle w:val="LabStepCodeBlockLevel2"/>
        <w:rPr>
          <w:color w:val="808080" w:themeColor="background1" w:themeShade="80"/>
        </w:rPr>
      </w:pPr>
      <w:r w:rsidRPr="0077042C">
        <w:rPr>
          <w:color w:val="808080" w:themeColor="background1" w:themeShade="80"/>
        </w:rPr>
        <w:t>&lt;h2&gt;Welcome to Customer Manager&lt;/h2&gt;</w:t>
      </w:r>
    </w:p>
    <w:p w:rsidR="006205C9" w:rsidRPr="0077042C" w:rsidRDefault="006205C9" w:rsidP="006205C9">
      <w:pPr>
        <w:pStyle w:val="LabStepCodeBlockLevel2"/>
        <w:rPr>
          <w:color w:val="808080" w:themeColor="background1" w:themeShade="80"/>
        </w:rPr>
      </w:pPr>
    </w:p>
    <w:p w:rsidR="006205C9" w:rsidRPr="0077042C" w:rsidRDefault="006205C9" w:rsidP="006205C9">
      <w:pPr>
        <w:pStyle w:val="LabStepCodeBlockLevel2"/>
        <w:rPr>
          <w:color w:val="808080" w:themeColor="background1" w:themeShade="80"/>
        </w:rPr>
      </w:pPr>
      <w:r w:rsidRPr="0077042C">
        <w:rPr>
          <w:color w:val="808080" w:themeColor="background1" w:themeShade="80"/>
        </w:rPr>
        <w:t>&lt;div class="jumbotron"&gt;</w:t>
      </w:r>
    </w:p>
    <w:p w:rsidR="006205C9" w:rsidRDefault="006205C9" w:rsidP="006205C9">
      <w:pPr>
        <w:pStyle w:val="LabStepCodeBlockLevel2"/>
      </w:pPr>
      <w:r>
        <w:t xml:space="preserve">  &lt;p&gt;Hello @ViewBag.CurrentUserName&lt;/p&gt;</w:t>
      </w:r>
    </w:p>
    <w:p w:rsidR="0044641B" w:rsidRPr="0077042C" w:rsidRDefault="006205C9" w:rsidP="0044641B">
      <w:pPr>
        <w:pStyle w:val="LabStepCodeBlockLevel2"/>
        <w:rPr>
          <w:color w:val="808080" w:themeColor="background1" w:themeShade="80"/>
        </w:rPr>
      </w:pPr>
      <w:r w:rsidRPr="0077042C">
        <w:rPr>
          <w:color w:val="808080" w:themeColor="background1" w:themeShade="80"/>
        </w:rPr>
        <w:t>&lt;/div&gt;</w:t>
      </w:r>
    </w:p>
    <w:p w:rsidR="0077042C" w:rsidRDefault="0077042C" w:rsidP="0077042C">
      <w:pPr>
        <w:pStyle w:val="LabStepNumberedLevel2"/>
      </w:pPr>
      <w:r>
        <w:t xml:space="preserve">Press </w:t>
      </w:r>
      <w:r w:rsidRPr="004D21DD">
        <w:rPr>
          <w:b/>
        </w:rPr>
        <w:t>F5</w:t>
      </w:r>
      <w:r>
        <w:t xml:space="preserve"> to run the add-in project in the Visual Studio debugger.</w:t>
      </w:r>
    </w:p>
    <w:p w:rsidR="0077042C" w:rsidRDefault="0077042C" w:rsidP="0077042C">
      <w:pPr>
        <w:pStyle w:val="LabStepNumberedLevel2"/>
      </w:pPr>
      <w:r>
        <w:t>Verify that the Customer Manager add-start page displays the name of the current user.</w:t>
      </w:r>
    </w:p>
    <w:p w:rsidR="0044641B" w:rsidRDefault="0077042C" w:rsidP="0044641B">
      <w:pPr>
        <w:pStyle w:val="LabStepScreenshotLevel2"/>
      </w:pPr>
      <w:r>
        <w:lastRenderedPageBreak/>
        <w:drawing>
          <wp:inline distT="0" distB="0" distL="0" distR="0">
            <wp:extent cx="2176340" cy="1226741"/>
            <wp:effectExtent l="19050" t="19050" r="14605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94" cy="1242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26C" w:rsidRDefault="0081126C" w:rsidP="0081126C">
      <w:pPr>
        <w:pStyle w:val="LabExerciseCallout"/>
      </w:pPr>
      <w:r>
        <w:t xml:space="preserve">Every SharePoint add-in has </w:t>
      </w:r>
      <w:proofErr w:type="spellStart"/>
      <w:r>
        <w:t>a</w:t>
      </w:r>
      <w:proofErr w:type="spellEnd"/>
      <w:r>
        <w:t xml:space="preserve"> important requirement for its user interface to provide a link which allows the user to navigate back to the host web. In the next step you will meet this requirement by adding a new action link to the add-in main navigation bar.</w:t>
      </w:r>
    </w:p>
    <w:p w:rsidR="0044641B" w:rsidRDefault="0044641B" w:rsidP="0044641B">
      <w:pPr>
        <w:pStyle w:val="LabStepNumbered"/>
      </w:pPr>
      <w:r>
        <w:t xml:space="preserve">Update the </w:t>
      </w:r>
      <w:r w:rsidR="0081126C">
        <w:t xml:space="preserve">view for the </w:t>
      </w:r>
      <w:r>
        <w:t xml:space="preserve">shared layout </w:t>
      </w:r>
      <w:r w:rsidR="007547AF">
        <w:t xml:space="preserve">to provide a link </w:t>
      </w:r>
      <w:r w:rsidR="0081126C">
        <w:t xml:space="preserve">to navigate </w:t>
      </w:r>
      <w:r w:rsidR="007547AF">
        <w:t>back to the host web.</w:t>
      </w:r>
    </w:p>
    <w:p w:rsidR="0077042C" w:rsidRDefault="0077042C" w:rsidP="0077042C">
      <w:pPr>
        <w:pStyle w:val="LabStepNumberedLevel2"/>
      </w:pPr>
      <w:r>
        <w:t xml:space="preserve">Open the </w:t>
      </w:r>
      <w:r>
        <w:rPr>
          <w:b/>
        </w:rPr>
        <w:t>_</w:t>
      </w:r>
      <w:proofErr w:type="spellStart"/>
      <w:r>
        <w:rPr>
          <w:b/>
        </w:rPr>
        <w:t>Layout</w:t>
      </w:r>
      <w:r w:rsidRPr="0077042C">
        <w:rPr>
          <w:b/>
        </w:rPr>
        <w:t>.cshtml</w:t>
      </w:r>
      <w:proofErr w:type="spellEnd"/>
      <w:r>
        <w:t xml:space="preserve"> file in the </w:t>
      </w:r>
      <w:r>
        <w:rPr>
          <w:b/>
        </w:rPr>
        <w:t>Shared</w:t>
      </w:r>
      <w:r>
        <w:t xml:space="preserve"> folder inside the </w:t>
      </w:r>
      <w:r w:rsidRPr="0077042C">
        <w:rPr>
          <w:b/>
        </w:rPr>
        <w:t>Views</w:t>
      </w:r>
      <w:r>
        <w:t xml:space="preserve"> folder.</w:t>
      </w:r>
    </w:p>
    <w:p w:rsidR="007547AF" w:rsidRDefault="0077042C" w:rsidP="007547AF">
      <w:pPr>
        <w:pStyle w:val="LabStepNumberedLevel2"/>
      </w:pPr>
      <w:r>
        <w:t xml:space="preserve">Inside </w:t>
      </w:r>
      <w:r w:rsidRPr="003C4C30">
        <w:rPr>
          <w:b/>
        </w:rPr>
        <w:t>_</w:t>
      </w:r>
      <w:proofErr w:type="spellStart"/>
      <w:r w:rsidRPr="003C4C30">
        <w:rPr>
          <w:b/>
        </w:rPr>
        <w:t>Layouts.cshtml</w:t>
      </w:r>
      <w:proofErr w:type="spellEnd"/>
      <w:r>
        <w:t>, l</w:t>
      </w:r>
      <w:r w:rsidR="007547AF">
        <w:t xml:space="preserve">ocate the </w:t>
      </w:r>
      <w:r w:rsidR="003C4C30" w:rsidRPr="003C4C30">
        <w:rPr>
          <w:b/>
        </w:rPr>
        <w:t>div</w:t>
      </w:r>
      <w:r w:rsidR="003C4C30">
        <w:t xml:space="preserve"> element which contains the </w:t>
      </w:r>
      <w:proofErr w:type="spellStart"/>
      <w:r w:rsidR="003C4C30" w:rsidRPr="003C4C30">
        <w:rPr>
          <w:b/>
        </w:rPr>
        <w:t>ul</w:t>
      </w:r>
      <w:proofErr w:type="spellEnd"/>
      <w:r w:rsidR="003C4C30">
        <w:t xml:space="preserve"> element with the action link to the </w:t>
      </w:r>
      <w:r w:rsidR="003C4C30" w:rsidRPr="003C4C30">
        <w:rPr>
          <w:b/>
        </w:rPr>
        <w:t>Index</w:t>
      </w:r>
      <w:r w:rsidR="003C4C30">
        <w:t xml:space="preserve"> action.</w:t>
      </w:r>
    </w:p>
    <w:p w:rsidR="007547AF" w:rsidRDefault="007547AF" w:rsidP="007547AF">
      <w:pPr>
        <w:pStyle w:val="LabStepCodeBlockLevel2"/>
      </w:pPr>
      <w:r>
        <w:t>&lt;div class="navbar-collapse collapse"&gt;</w:t>
      </w:r>
    </w:p>
    <w:p w:rsidR="007547AF" w:rsidRDefault="007547AF" w:rsidP="007547AF">
      <w:pPr>
        <w:pStyle w:val="LabStepCodeBlockLevel2"/>
      </w:pPr>
      <w:r>
        <w:t xml:space="preserve">  &lt;ul class="nav navbar-nav"&gt;</w:t>
      </w:r>
    </w:p>
    <w:p w:rsidR="007547AF" w:rsidRDefault="007547AF" w:rsidP="007547AF">
      <w:pPr>
        <w:pStyle w:val="LabStepCodeBlockLevel2"/>
      </w:pPr>
      <w:r>
        <w:t xml:space="preserve">    &lt;li&gt;@Html.ActionLink("Home", "Index", "Home")&lt;/li&gt;</w:t>
      </w:r>
    </w:p>
    <w:p w:rsidR="007547AF" w:rsidRDefault="007547AF" w:rsidP="007547AF">
      <w:pPr>
        <w:pStyle w:val="LabStepCodeBlockLevel2"/>
      </w:pPr>
      <w:r>
        <w:t xml:space="preserve">  &lt;/ul&gt;</w:t>
      </w:r>
    </w:p>
    <w:p w:rsidR="007547AF" w:rsidRDefault="007547AF" w:rsidP="007547AF">
      <w:pPr>
        <w:pStyle w:val="LabStepCodeBlockLevel2"/>
      </w:pPr>
      <w:r>
        <w:t>&lt;/div&gt;</w:t>
      </w:r>
    </w:p>
    <w:p w:rsidR="007547AF" w:rsidRDefault="003C4C30" w:rsidP="007547AF">
      <w:pPr>
        <w:pStyle w:val="LabStepNumberedLevel2"/>
      </w:pPr>
      <w:r>
        <w:t xml:space="preserve">Add a new </w:t>
      </w:r>
      <w:proofErr w:type="spellStart"/>
      <w:r w:rsidRPr="0081126C">
        <w:rPr>
          <w:b/>
        </w:rPr>
        <w:t>ul</w:t>
      </w:r>
      <w:proofErr w:type="spellEnd"/>
      <w:r>
        <w:t xml:space="preserve"> element under the existing </w:t>
      </w:r>
      <w:proofErr w:type="spellStart"/>
      <w:r w:rsidRPr="0081126C">
        <w:rPr>
          <w:b/>
        </w:rPr>
        <w:t>ul</w:t>
      </w:r>
      <w:proofErr w:type="spellEnd"/>
      <w:r>
        <w:t xml:space="preserve"> element and </w:t>
      </w:r>
    </w:p>
    <w:p w:rsidR="007547AF" w:rsidRPr="007547AF" w:rsidRDefault="007547AF" w:rsidP="007547AF">
      <w:pPr>
        <w:pStyle w:val="LabStepCodeBlockLevel2"/>
        <w:rPr>
          <w:color w:val="808080" w:themeColor="background1" w:themeShade="80"/>
        </w:rPr>
      </w:pPr>
      <w:r w:rsidRPr="007547AF">
        <w:rPr>
          <w:color w:val="808080" w:themeColor="background1" w:themeShade="80"/>
        </w:rPr>
        <w:t>&lt;div class="navbar-collapse collapse"&gt;</w:t>
      </w:r>
    </w:p>
    <w:p w:rsidR="007547AF" w:rsidRPr="007547AF" w:rsidRDefault="007547AF" w:rsidP="007547AF">
      <w:pPr>
        <w:pStyle w:val="LabStepCodeBlockLevel2"/>
        <w:rPr>
          <w:color w:val="808080" w:themeColor="background1" w:themeShade="80"/>
        </w:rPr>
      </w:pPr>
      <w:r w:rsidRPr="007547AF">
        <w:rPr>
          <w:color w:val="808080" w:themeColor="background1" w:themeShade="80"/>
        </w:rPr>
        <w:t xml:space="preserve">  &lt;ul class="nav navbar-nav"&gt;</w:t>
      </w:r>
    </w:p>
    <w:p w:rsidR="007547AF" w:rsidRPr="007547AF" w:rsidRDefault="007547AF" w:rsidP="007547AF">
      <w:pPr>
        <w:pStyle w:val="LabStepCodeBlockLevel2"/>
        <w:rPr>
          <w:color w:val="808080" w:themeColor="background1" w:themeShade="80"/>
        </w:rPr>
      </w:pPr>
      <w:r w:rsidRPr="007547AF">
        <w:rPr>
          <w:color w:val="808080" w:themeColor="background1" w:themeShade="80"/>
        </w:rPr>
        <w:t xml:space="preserve">    &lt;li&gt;@Html.ActionLink("Home", "Index", "Home")&lt;/li&gt;</w:t>
      </w:r>
    </w:p>
    <w:p w:rsidR="007547AF" w:rsidRPr="007547AF" w:rsidRDefault="007547AF" w:rsidP="007547AF">
      <w:pPr>
        <w:pStyle w:val="LabStepCodeBlockLevel2"/>
        <w:rPr>
          <w:color w:val="808080" w:themeColor="background1" w:themeShade="80"/>
        </w:rPr>
      </w:pPr>
      <w:r w:rsidRPr="007547AF">
        <w:rPr>
          <w:color w:val="808080" w:themeColor="background1" w:themeShade="80"/>
        </w:rPr>
        <w:t xml:space="preserve">  &lt;/ul&gt;</w:t>
      </w:r>
    </w:p>
    <w:p w:rsidR="007547AF" w:rsidRDefault="007547AF" w:rsidP="007547AF">
      <w:pPr>
        <w:pStyle w:val="LabStepCodeBlockLevel2"/>
      </w:pPr>
      <w:r>
        <w:t xml:space="preserve">  </w:t>
      </w:r>
      <w:r w:rsidR="003C4C30">
        <w:t>&lt;ul</w:t>
      </w:r>
      <w:r>
        <w:t>&gt;</w:t>
      </w:r>
    </w:p>
    <w:p w:rsidR="003C4C30" w:rsidRDefault="003C4C30" w:rsidP="007547AF">
      <w:pPr>
        <w:pStyle w:val="LabStepCodeBlockLevel2"/>
      </w:pPr>
      <w:r>
        <w:t xml:space="preserve">  </w:t>
      </w:r>
    </w:p>
    <w:p w:rsidR="007547AF" w:rsidRDefault="007547AF" w:rsidP="007547AF">
      <w:pPr>
        <w:pStyle w:val="LabStepCodeBlockLevel2"/>
      </w:pPr>
      <w:r>
        <w:t xml:space="preserve">  &lt;/ul&gt;</w:t>
      </w:r>
    </w:p>
    <w:p w:rsidR="007547AF" w:rsidRDefault="007547AF" w:rsidP="007547AF">
      <w:pPr>
        <w:pStyle w:val="LabStepCodeBlockLevel2"/>
        <w:rPr>
          <w:color w:val="808080" w:themeColor="background1" w:themeShade="80"/>
        </w:rPr>
      </w:pPr>
      <w:r w:rsidRPr="007547AF">
        <w:rPr>
          <w:color w:val="808080" w:themeColor="background1" w:themeShade="80"/>
        </w:rPr>
        <w:t>&lt;/div&gt;</w:t>
      </w:r>
    </w:p>
    <w:p w:rsidR="003C4C30" w:rsidRDefault="003C4C30" w:rsidP="003C4C30">
      <w:pPr>
        <w:pStyle w:val="LabStepNumberedLevel2"/>
      </w:pPr>
      <w:r>
        <w:t xml:space="preserve">Add a </w:t>
      </w:r>
      <w:r w:rsidRPr="003C4C30">
        <w:rPr>
          <w:b/>
        </w:rPr>
        <w:t>class</w:t>
      </w:r>
      <w:r>
        <w:t xml:space="preserve"> attribute to the </w:t>
      </w:r>
      <w:proofErr w:type="spellStart"/>
      <w:r w:rsidRPr="003C4C30">
        <w:rPr>
          <w:b/>
        </w:rPr>
        <w:t>ul</w:t>
      </w:r>
      <w:proofErr w:type="spellEnd"/>
      <w:r>
        <w:t xml:space="preserve"> element and </w:t>
      </w:r>
      <w:r w:rsidR="0081126C">
        <w:t xml:space="preserve">reference </w:t>
      </w:r>
      <w:r>
        <w:t xml:space="preserve">the bootstrap CSS classes named </w:t>
      </w:r>
      <w:proofErr w:type="spellStart"/>
      <w:r w:rsidRPr="003C4C30">
        <w:rPr>
          <w:b/>
        </w:rPr>
        <w:t>nav</w:t>
      </w:r>
      <w:proofErr w:type="spellEnd"/>
      <w:r>
        <w:t>,</w:t>
      </w:r>
      <w:r w:rsidRPr="003C4C30">
        <w:t xml:space="preserve"> </w:t>
      </w:r>
      <w:r w:rsidRPr="003C4C30">
        <w:rPr>
          <w:b/>
        </w:rPr>
        <w:t>navbar-</w:t>
      </w:r>
      <w:proofErr w:type="spellStart"/>
      <w:r w:rsidRPr="003C4C30">
        <w:rPr>
          <w:b/>
        </w:rPr>
        <w:t>nav</w:t>
      </w:r>
      <w:proofErr w:type="spellEnd"/>
      <w:r>
        <w:t>,</w:t>
      </w:r>
      <w:r w:rsidRPr="003C4C30">
        <w:t xml:space="preserve"> </w:t>
      </w:r>
      <w:r w:rsidRPr="003C4C30">
        <w:rPr>
          <w:b/>
        </w:rPr>
        <w:t>pull-right</w:t>
      </w:r>
      <w:r>
        <w:t>.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>&lt;div class="navbar-collapse collapse"&gt;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 xml:space="preserve">  &lt;ul class="nav navbar-nav"&gt;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 xml:space="preserve">    &lt;li&gt;@Html.ActionLink("Home", "Index", "Home")&lt;/li&gt;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 xml:space="preserve">  &lt;/ul&gt;</w:t>
      </w:r>
    </w:p>
    <w:p w:rsidR="003C4C30" w:rsidRDefault="003C4C30" w:rsidP="003C4C30">
      <w:pPr>
        <w:pStyle w:val="LabStepCodeBlockLevel2"/>
      </w:pPr>
      <w:r>
        <w:t xml:space="preserve">  &lt;ul class="nav navbar-nav pull-right"&gt;</w:t>
      </w:r>
    </w:p>
    <w:p w:rsidR="003C4C30" w:rsidRDefault="003C4C30" w:rsidP="003C4C30">
      <w:pPr>
        <w:pStyle w:val="LabStepCodeBlockLevel2"/>
      </w:pPr>
      <w:r>
        <w:t xml:space="preserve">  &lt;/ul&gt;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>&lt;/div&gt;</w:t>
      </w:r>
    </w:p>
    <w:p w:rsidR="003C4C30" w:rsidRDefault="003C4C30" w:rsidP="007547AF">
      <w:pPr>
        <w:pStyle w:val="LabStepNumberedLevel2"/>
      </w:pPr>
      <w:r>
        <w:t xml:space="preserve">Inside the </w:t>
      </w:r>
      <w:proofErr w:type="spellStart"/>
      <w:r w:rsidRPr="003C4C30">
        <w:rPr>
          <w:b/>
        </w:rPr>
        <w:t>ul</w:t>
      </w:r>
      <w:proofErr w:type="spellEnd"/>
      <w:r>
        <w:t xml:space="preserve"> element, add an </w:t>
      </w:r>
      <w:r w:rsidRPr="003C4C30">
        <w:rPr>
          <w:b/>
        </w:rPr>
        <w:t>li</w:t>
      </w:r>
      <w:r>
        <w:t xml:space="preserve"> element with an inner anchor (</w:t>
      </w:r>
      <w:r w:rsidRPr="009E0CAD">
        <w:rPr>
          <w:b/>
        </w:rPr>
        <w:t>a</w:t>
      </w:r>
      <w:r>
        <w:t>) element to provide a link back to the host web.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>&lt;ul class="nav navbar-nav pull-right"&gt;</w:t>
      </w:r>
    </w:p>
    <w:p w:rsidR="003C4C30" w:rsidRDefault="003C4C30" w:rsidP="003C4C30">
      <w:pPr>
        <w:pStyle w:val="LabStepCodeBlockLevel2"/>
      </w:pPr>
      <w:r>
        <w:t xml:space="preserve">  &lt;li&gt;&lt;a href="@ViewBag.HostWebUrl"&gt;@ViewBag.HostWebTitle&lt;/a&gt;&lt;/li&gt;</w:t>
      </w:r>
    </w:p>
    <w:p w:rsidR="003C4C30" w:rsidRPr="003C4C30" w:rsidRDefault="003C4C30" w:rsidP="003C4C30">
      <w:pPr>
        <w:pStyle w:val="LabStepCodeBlockLevel2"/>
        <w:rPr>
          <w:color w:val="808080" w:themeColor="background1" w:themeShade="80"/>
        </w:rPr>
      </w:pPr>
      <w:r w:rsidRPr="003C4C30">
        <w:rPr>
          <w:color w:val="808080" w:themeColor="background1" w:themeShade="80"/>
        </w:rPr>
        <w:t>&lt;/ul&gt;</w:t>
      </w:r>
    </w:p>
    <w:p w:rsidR="003C4C30" w:rsidRDefault="009E0CAD" w:rsidP="007547AF">
      <w:pPr>
        <w:pStyle w:val="LabStepNumberedLevel2"/>
      </w:pPr>
      <w:r>
        <w:t>Your code should now match the following code listing.</w:t>
      </w:r>
    </w:p>
    <w:p w:rsidR="003C4C30" w:rsidRPr="0081126C" w:rsidRDefault="003C4C30" w:rsidP="003C4C30">
      <w:pPr>
        <w:pStyle w:val="LabStepCodeBlockLevel2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>&lt;div class="navbar-collapse collapse"&gt;</w:t>
      </w:r>
    </w:p>
    <w:p w:rsidR="003C4C30" w:rsidRPr="0081126C" w:rsidRDefault="003C4C30" w:rsidP="003C4C30">
      <w:pPr>
        <w:pStyle w:val="LabStepCodeBlockLevel2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&lt;ul class="nav navbar-nav"&gt;</w:t>
      </w:r>
    </w:p>
    <w:p w:rsidR="003C4C30" w:rsidRPr="0081126C" w:rsidRDefault="003C4C30" w:rsidP="003C4C30">
      <w:pPr>
        <w:pStyle w:val="LabStepCodeBlockLevel2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  &lt;li&gt;@Html.ActionLink("Home", "Index", "Home")&lt;/li&gt;</w:t>
      </w:r>
    </w:p>
    <w:p w:rsidR="003C4C30" w:rsidRPr="0081126C" w:rsidRDefault="003C4C30" w:rsidP="003C4C30">
      <w:pPr>
        <w:pStyle w:val="LabStepCodeBlockLevel2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 xml:space="preserve">  &lt;/ul&gt;</w:t>
      </w:r>
    </w:p>
    <w:p w:rsidR="003C4C30" w:rsidRPr="00C65B04" w:rsidRDefault="003C4C30" w:rsidP="003C4C30">
      <w:pPr>
        <w:pStyle w:val="LabStepCodeBlockLevel2"/>
        <w:rPr>
          <w:color w:val="auto"/>
        </w:rPr>
      </w:pPr>
      <w:r w:rsidRPr="00C65B04">
        <w:rPr>
          <w:color w:val="auto"/>
        </w:rPr>
        <w:t xml:space="preserve">  &lt;ul class="nav navbar-nav pull-right"&gt;</w:t>
      </w:r>
    </w:p>
    <w:p w:rsidR="003C4C30" w:rsidRPr="00C65B04" w:rsidRDefault="003C4C30" w:rsidP="003C4C30">
      <w:pPr>
        <w:pStyle w:val="LabStepCodeBlockLevel2"/>
        <w:rPr>
          <w:color w:val="auto"/>
        </w:rPr>
      </w:pPr>
      <w:r w:rsidRPr="00C65B04">
        <w:rPr>
          <w:color w:val="auto"/>
        </w:rPr>
        <w:t xml:space="preserve">    &lt;li&gt;&lt;a href="@ViewBag.HostWebUrl"&gt;@ViewBag.HostWebTitle&lt;/a&gt;&lt;/li&gt;</w:t>
      </w:r>
    </w:p>
    <w:p w:rsidR="003C4C30" w:rsidRPr="00C65B04" w:rsidRDefault="003C4C30" w:rsidP="003C4C30">
      <w:pPr>
        <w:pStyle w:val="LabStepCodeBlockLevel2"/>
        <w:rPr>
          <w:color w:val="auto"/>
        </w:rPr>
      </w:pPr>
      <w:r w:rsidRPr="00C65B04">
        <w:rPr>
          <w:color w:val="auto"/>
        </w:rPr>
        <w:t xml:space="preserve">  &lt;/ul&gt;</w:t>
      </w:r>
    </w:p>
    <w:p w:rsidR="003C4C30" w:rsidRPr="0081126C" w:rsidRDefault="003C4C30" w:rsidP="003C4C30">
      <w:pPr>
        <w:pStyle w:val="LabStepCodeBlockLevel2"/>
        <w:rPr>
          <w:color w:val="808080" w:themeColor="background1" w:themeShade="80"/>
        </w:rPr>
      </w:pPr>
      <w:r w:rsidRPr="0081126C">
        <w:rPr>
          <w:color w:val="808080" w:themeColor="background1" w:themeShade="80"/>
        </w:rPr>
        <w:t>&lt;/div&gt;</w:t>
      </w:r>
    </w:p>
    <w:p w:rsidR="003C4C30" w:rsidRDefault="009E0CAD" w:rsidP="007547AF">
      <w:pPr>
        <w:pStyle w:val="LabStepNumberedLevel2"/>
      </w:pPr>
      <w:r>
        <w:t xml:space="preserve">Save and close </w:t>
      </w:r>
      <w:r w:rsidRPr="009E0CAD">
        <w:rPr>
          <w:b/>
        </w:rPr>
        <w:t>_</w:t>
      </w:r>
      <w:proofErr w:type="spellStart"/>
      <w:r w:rsidRPr="009E0CAD">
        <w:rPr>
          <w:b/>
        </w:rPr>
        <w:t>Layouts.cshtml</w:t>
      </w:r>
      <w:proofErr w:type="spellEnd"/>
      <w:r>
        <w:t>.</w:t>
      </w:r>
    </w:p>
    <w:p w:rsidR="009E0CAD" w:rsidRDefault="009E0CAD" w:rsidP="009E0CAD">
      <w:pPr>
        <w:pStyle w:val="LabStepNumberedLevel2"/>
      </w:pPr>
      <w:r>
        <w:t xml:space="preserve">Press </w:t>
      </w:r>
      <w:r w:rsidRPr="004D21DD">
        <w:rPr>
          <w:b/>
        </w:rPr>
        <w:t>F5</w:t>
      </w:r>
      <w:r>
        <w:t xml:space="preserve"> to run the add-in project in the Visual Studio debugger.</w:t>
      </w:r>
    </w:p>
    <w:p w:rsidR="009E0CAD" w:rsidRDefault="009E0CAD" w:rsidP="009E0CAD">
      <w:pPr>
        <w:pStyle w:val="LabStepNumberedLevel2"/>
      </w:pPr>
      <w:r>
        <w:t>Verify that the Customer Manager add-start page displays the link back to the host web.</w:t>
      </w:r>
    </w:p>
    <w:p w:rsidR="007547AF" w:rsidRDefault="009E0CAD" w:rsidP="007547AF">
      <w:pPr>
        <w:pStyle w:val="LabStepScreenshotLevel2"/>
      </w:pPr>
      <w:r>
        <w:lastRenderedPageBreak/>
        <w:drawing>
          <wp:inline distT="0" distB="0" distL="0" distR="0">
            <wp:extent cx="3826309" cy="1299181"/>
            <wp:effectExtent l="19050" t="19050" r="2222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70" cy="1308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7AF" w:rsidRDefault="009E0CAD" w:rsidP="007547AF">
      <w:pPr>
        <w:pStyle w:val="LabStepNumbered"/>
      </w:pPr>
      <w:r>
        <w:t xml:space="preserve">Add </w:t>
      </w:r>
      <w:r w:rsidR="007547AF">
        <w:t xml:space="preserve">a new </w:t>
      </w:r>
      <w:r w:rsidR="00F12504">
        <w:t xml:space="preserve">action method </w:t>
      </w:r>
      <w:r>
        <w:t xml:space="preserve">named </w:t>
      </w:r>
      <w:proofErr w:type="spellStart"/>
      <w:r w:rsidRPr="009E0CAD">
        <w:rPr>
          <w:b/>
        </w:rPr>
        <w:t>SharePointSession</w:t>
      </w:r>
      <w:proofErr w:type="spellEnd"/>
      <w:r>
        <w:t xml:space="preserve"> </w:t>
      </w:r>
      <w:r w:rsidR="007547AF">
        <w:t xml:space="preserve">to </w:t>
      </w:r>
      <w:r>
        <w:t xml:space="preserve">create a page which </w:t>
      </w:r>
      <w:r w:rsidR="007547AF">
        <w:t>display</w:t>
      </w:r>
      <w:r>
        <w:t>s</w:t>
      </w:r>
      <w:r w:rsidR="007547AF">
        <w:t xml:space="preserve"> SharePoint session state.</w:t>
      </w:r>
    </w:p>
    <w:p w:rsidR="007547AF" w:rsidRDefault="007547AF" w:rsidP="007547AF">
      <w:pPr>
        <w:pStyle w:val="LabStepNumberedLevel2"/>
      </w:pPr>
      <w:r>
        <w:t xml:space="preserve">Open </w:t>
      </w:r>
      <w:proofErr w:type="spellStart"/>
      <w:r w:rsidRPr="00F12504">
        <w:rPr>
          <w:b/>
        </w:rPr>
        <w:t>HomeController.cs</w:t>
      </w:r>
      <w:proofErr w:type="spellEnd"/>
      <w:r w:rsidR="00F12504">
        <w:t xml:space="preserve"> in a code editor window</w:t>
      </w:r>
      <w:r>
        <w:t>.</w:t>
      </w:r>
    </w:p>
    <w:p w:rsidR="007547AF" w:rsidRDefault="007547AF" w:rsidP="007547AF">
      <w:pPr>
        <w:pStyle w:val="LabStepNumberedLevel2"/>
      </w:pPr>
      <w:r>
        <w:t xml:space="preserve">Add </w:t>
      </w:r>
      <w:r w:rsidR="00F12504">
        <w:t xml:space="preserve">a </w:t>
      </w:r>
      <w:r>
        <w:t>using statement</w:t>
      </w:r>
      <w:r w:rsidR="00F12504">
        <w:t xml:space="preserve"> to import the </w:t>
      </w:r>
      <w:proofErr w:type="spellStart"/>
      <w:r w:rsidR="00F12504" w:rsidRPr="009E0CAD">
        <w:rPr>
          <w:b/>
        </w:rPr>
        <w:t>CustomerManagerWeb.Models</w:t>
      </w:r>
      <w:proofErr w:type="spellEnd"/>
      <w:r w:rsidR="00F12504">
        <w:t xml:space="preserve"> namespace.</w:t>
      </w:r>
    </w:p>
    <w:p w:rsidR="007547AF" w:rsidRDefault="007547AF" w:rsidP="007547AF">
      <w:pPr>
        <w:pStyle w:val="LabStepCodeBlockLevel2"/>
      </w:pPr>
      <w:r w:rsidRPr="007547AF">
        <w:t>using CustomerManagerWeb.Models;</w:t>
      </w:r>
    </w:p>
    <w:p w:rsidR="009E0CAD" w:rsidRDefault="007547AF" w:rsidP="007547AF">
      <w:pPr>
        <w:pStyle w:val="LabStepNumberedLevel2"/>
      </w:pPr>
      <w:r>
        <w:t xml:space="preserve">Add a new action methods named </w:t>
      </w:r>
      <w:proofErr w:type="spellStart"/>
      <w:r w:rsidR="00F12504" w:rsidRPr="00F12504">
        <w:rPr>
          <w:b/>
        </w:rPr>
        <w:t>SharePointSession</w:t>
      </w:r>
      <w:proofErr w:type="spellEnd"/>
      <w:r w:rsidR="009E0CAD">
        <w:t>.</w:t>
      </w:r>
    </w:p>
    <w:p w:rsidR="007547AF" w:rsidRDefault="009E0CAD" w:rsidP="007547AF">
      <w:pPr>
        <w:pStyle w:val="LabStepNumberedLevel2"/>
      </w:pPr>
      <w:r>
        <w:t>I</w:t>
      </w:r>
      <w:r w:rsidR="00F12504">
        <w:t xml:space="preserve">mplement </w:t>
      </w:r>
      <w:r>
        <w:t xml:space="preserve">the </w:t>
      </w:r>
      <w:proofErr w:type="spellStart"/>
      <w:r w:rsidRPr="00F12504">
        <w:rPr>
          <w:b/>
        </w:rPr>
        <w:t>SharePointSession</w:t>
      </w:r>
      <w:proofErr w:type="spellEnd"/>
      <w:r>
        <w:t xml:space="preserve"> action </w:t>
      </w:r>
      <w:r w:rsidR="00F12504">
        <w:t>method using the following code.</w:t>
      </w:r>
    </w:p>
    <w:p w:rsidR="007547AF" w:rsidRDefault="007547AF" w:rsidP="007547AF">
      <w:pPr>
        <w:pStyle w:val="LabStepCodeBlockLevel2"/>
      </w:pPr>
      <w:r>
        <w:t>public ActionResult SharePointSession() {</w:t>
      </w:r>
    </w:p>
    <w:p w:rsidR="007547AF" w:rsidRDefault="007547AF" w:rsidP="007547AF">
      <w:pPr>
        <w:pStyle w:val="LabStepCodeBlockLevel2"/>
      </w:pPr>
      <w:r>
        <w:t xml:space="preserve">  return View(SharePointSessionManager.GetSharePointSessionState());</w:t>
      </w:r>
    </w:p>
    <w:p w:rsidR="007547AF" w:rsidRDefault="007547AF" w:rsidP="007547AF">
      <w:pPr>
        <w:pStyle w:val="LabStepCodeBlockLevel2"/>
      </w:pPr>
      <w:r>
        <w:t>}</w:t>
      </w:r>
    </w:p>
    <w:p w:rsidR="009E0CAD" w:rsidRDefault="009E0CAD" w:rsidP="009E0CAD">
      <w:pPr>
        <w:pStyle w:val="LabStepNumberedLevel2"/>
      </w:pPr>
      <w:r>
        <w:t xml:space="preserve">Save your changes to </w:t>
      </w:r>
      <w:proofErr w:type="spellStart"/>
      <w:r w:rsidRPr="009E0CAD">
        <w:rPr>
          <w:b/>
        </w:rPr>
        <w:t>HomeController.cs</w:t>
      </w:r>
      <w:proofErr w:type="spellEnd"/>
      <w:r>
        <w:t>.</w:t>
      </w:r>
    </w:p>
    <w:p w:rsidR="00F12504" w:rsidRDefault="00F12504" w:rsidP="00F12504">
      <w:pPr>
        <w:pStyle w:val="LabStepNumbered"/>
      </w:pPr>
      <w:r>
        <w:t xml:space="preserve">Create a </w:t>
      </w:r>
      <w:r w:rsidR="00D7275B">
        <w:t xml:space="preserve">razor </w:t>
      </w:r>
      <w:r>
        <w:t xml:space="preserve">view </w:t>
      </w:r>
      <w:r w:rsidR="00D7275B">
        <w:t xml:space="preserve">file </w:t>
      </w:r>
      <w:r>
        <w:t xml:space="preserve">for the </w:t>
      </w:r>
      <w:proofErr w:type="spellStart"/>
      <w:r w:rsidRPr="00F12504">
        <w:rPr>
          <w:b/>
        </w:rPr>
        <w:t>SharePointSession</w:t>
      </w:r>
      <w:proofErr w:type="spellEnd"/>
      <w:r>
        <w:t xml:space="preserve"> action method.</w:t>
      </w:r>
    </w:p>
    <w:p w:rsidR="007547AF" w:rsidRDefault="00F12504" w:rsidP="007547AF">
      <w:pPr>
        <w:pStyle w:val="LabStepNumberedLevel2"/>
      </w:pPr>
      <w:r>
        <w:t xml:space="preserve">Right-click the whitespace inside the </w:t>
      </w:r>
      <w:proofErr w:type="spellStart"/>
      <w:r w:rsidRPr="00F12504">
        <w:rPr>
          <w:b/>
        </w:rPr>
        <w:t>SharePointSession</w:t>
      </w:r>
      <w:proofErr w:type="spellEnd"/>
      <w:r>
        <w:t xml:space="preserve"> method and select the </w:t>
      </w:r>
      <w:r w:rsidRPr="00F12504">
        <w:rPr>
          <w:b/>
        </w:rPr>
        <w:t>Add View…</w:t>
      </w:r>
      <w:r>
        <w:t xml:space="preserve"> menu command.</w:t>
      </w:r>
    </w:p>
    <w:p w:rsidR="00F12504" w:rsidRDefault="002A107E" w:rsidP="00F12504">
      <w:pPr>
        <w:pStyle w:val="LabStepNumberedLevel2"/>
      </w:pPr>
      <w:r>
        <w:t xml:space="preserve">You will be prompted with </w:t>
      </w:r>
      <w:r w:rsidR="00F12504">
        <w:t xml:space="preserve">the </w:t>
      </w:r>
      <w:r w:rsidR="00F12504" w:rsidRPr="00F12504">
        <w:rPr>
          <w:b/>
        </w:rPr>
        <w:t>Add View</w:t>
      </w:r>
      <w:r w:rsidR="00F12504">
        <w:t xml:space="preserve"> dialog</w:t>
      </w:r>
      <w:r>
        <w:t>.</w:t>
      </w:r>
    </w:p>
    <w:p w:rsidR="00F12504" w:rsidRDefault="00F12504" w:rsidP="002A107E">
      <w:pPr>
        <w:pStyle w:val="LabStepNumberedLevel2"/>
      </w:pPr>
      <w:r>
        <w:t xml:space="preserve">Change the </w:t>
      </w:r>
      <w:r w:rsidRPr="002A107E">
        <w:rPr>
          <w:b/>
        </w:rPr>
        <w:t>Template</w:t>
      </w:r>
      <w:r>
        <w:t xml:space="preserve"> selection from </w:t>
      </w:r>
      <w:r w:rsidRPr="002A107E">
        <w:rPr>
          <w:b/>
        </w:rPr>
        <w:t>Empty (without model)</w:t>
      </w:r>
      <w:r w:rsidRPr="00F12504">
        <w:t xml:space="preserve"> </w:t>
      </w:r>
      <w:r>
        <w:t xml:space="preserve">to </w:t>
      </w:r>
      <w:r w:rsidRPr="002A107E">
        <w:rPr>
          <w:b/>
        </w:rPr>
        <w:t>Empty</w:t>
      </w:r>
      <w:r>
        <w:t>.</w:t>
      </w:r>
    </w:p>
    <w:p w:rsidR="00F12504" w:rsidRDefault="002A107E" w:rsidP="002A107E">
      <w:pPr>
        <w:pStyle w:val="LabStepNumberedLevel2"/>
      </w:pPr>
      <w:r>
        <w:t xml:space="preserve">Set the </w:t>
      </w:r>
      <w:r w:rsidR="00F12504" w:rsidRPr="002A107E">
        <w:rPr>
          <w:b/>
        </w:rPr>
        <w:t>Model class</w:t>
      </w:r>
      <w:r>
        <w:t xml:space="preserve"> property to </w:t>
      </w:r>
      <w:proofErr w:type="spellStart"/>
      <w:r w:rsidR="00F12504" w:rsidRPr="002A107E">
        <w:rPr>
          <w:b/>
        </w:rPr>
        <w:t>SharePointSessionState</w:t>
      </w:r>
      <w:proofErr w:type="spellEnd"/>
      <w:r w:rsidR="00F12504">
        <w:t>.</w:t>
      </w:r>
    </w:p>
    <w:p w:rsidR="002A107E" w:rsidRDefault="002A107E" w:rsidP="002A107E">
      <w:pPr>
        <w:pStyle w:val="LabStepNumberedLevel2"/>
      </w:pPr>
      <w:r>
        <w:t xml:space="preserve">Click the </w:t>
      </w:r>
      <w:r w:rsidRPr="002A107E">
        <w:rPr>
          <w:b/>
        </w:rPr>
        <w:t>Add</w:t>
      </w:r>
      <w:r>
        <w:t xml:space="preserve"> button to create the new razor view file.</w:t>
      </w:r>
    </w:p>
    <w:p w:rsidR="007547AF" w:rsidRDefault="002A107E" w:rsidP="007547AF">
      <w:pPr>
        <w:pStyle w:val="LabStepScreenshotLevel2"/>
      </w:pPr>
      <w:r>
        <w:drawing>
          <wp:inline distT="0" distB="0" distL="0" distR="0" wp14:anchorId="1F91359B" wp14:editId="4E4C6718">
            <wp:extent cx="3212210" cy="18107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9763" cy="18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F" w:rsidRDefault="002A107E" w:rsidP="007547AF">
      <w:pPr>
        <w:pStyle w:val="LabStepNumberedLevel2"/>
      </w:pPr>
      <w:r>
        <w:t xml:space="preserve">You should now see a new file named </w:t>
      </w:r>
      <w:proofErr w:type="spellStart"/>
      <w:r w:rsidRPr="002A107E">
        <w:rPr>
          <w:b/>
        </w:rPr>
        <w:t>SharePointSession.cshtml</w:t>
      </w:r>
      <w:proofErr w:type="spellEnd"/>
      <w:r>
        <w:t xml:space="preserve"> inside the view folder for the Home controller.</w:t>
      </w:r>
    </w:p>
    <w:p w:rsidR="002A107E" w:rsidRDefault="002A107E" w:rsidP="002A107E">
      <w:pPr>
        <w:pStyle w:val="LabStepScreenshotLevel2"/>
      </w:pPr>
      <w:r>
        <w:drawing>
          <wp:inline distT="0" distB="0" distL="0" distR="0">
            <wp:extent cx="2291080" cy="1039495"/>
            <wp:effectExtent l="19050" t="19050" r="13970" b="273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80" cy="1039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7AF" w:rsidRDefault="00D7275B" w:rsidP="00D7275B">
      <w:pPr>
        <w:pStyle w:val="LabStepNumbered"/>
      </w:pPr>
      <w:r>
        <w:t xml:space="preserve">Implement the view </w:t>
      </w:r>
      <w:r w:rsidR="009E0CAD">
        <w:t xml:space="preserve">definition in </w:t>
      </w:r>
      <w:proofErr w:type="spellStart"/>
      <w:r w:rsidRPr="00F12504">
        <w:rPr>
          <w:b/>
        </w:rPr>
        <w:t>SharePointSession</w:t>
      </w:r>
      <w:r w:rsidR="009E0CAD">
        <w:rPr>
          <w:b/>
        </w:rPr>
        <w:t>.cshtml</w:t>
      </w:r>
      <w:proofErr w:type="spellEnd"/>
      <w:r>
        <w:t>.</w:t>
      </w:r>
    </w:p>
    <w:p w:rsidR="00D7275B" w:rsidRDefault="009E0CAD" w:rsidP="00D7275B">
      <w:pPr>
        <w:pStyle w:val="LabStepNumberedLevel2"/>
      </w:pPr>
      <w:r>
        <w:t xml:space="preserve">Inspect the code that was automatically added to </w:t>
      </w:r>
      <w:proofErr w:type="spellStart"/>
      <w:r w:rsidRPr="00F12504">
        <w:rPr>
          <w:b/>
        </w:rPr>
        <w:t>SharePointSession</w:t>
      </w:r>
      <w:r>
        <w:rPr>
          <w:b/>
        </w:rPr>
        <w:t>.cshtml</w:t>
      </w:r>
      <w:proofErr w:type="spellEnd"/>
      <w:r w:rsidR="00D7275B">
        <w:t>.</w:t>
      </w:r>
    </w:p>
    <w:p w:rsidR="00D7275B" w:rsidRDefault="00D7275B" w:rsidP="00D7275B">
      <w:pPr>
        <w:pStyle w:val="LabStepCodeBlockLevel2"/>
      </w:pPr>
      <w:r>
        <w:lastRenderedPageBreak/>
        <w:t>@model CustomerManagerWeb.Models.SharePointSessionState</w:t>
      </w:r>
    </w:p>
    <w:p w:rsidR="00D7275B" w:rsidRDefault="00D7275B" w:rsidP="00D7275B">
      <w:pPr>
        <w:pStyle w:val="LabStepCodeBlockLevel2"/>
      </w:pPr>
    </w:p>
    <w:p w:rsidR="00D7275B" w:rsidRDefault="00D7275B" w:rsidP="00D7275B">
      <w:pPr>
        <w:pStyle w:val="LabStepCodeBlockLevel2"/>
      </w:pPr>
      <w:r>
        <w:t>@{</w:t>
      </w:r>
    </w:p>
    <w:p w:rsidR="00D7275B" w:rsidRDefault="00D7275B" w:rsidP="00D7275B">
      <w:pPr>
        <w:pStyle w:val="LabStepCodeBlockLevel2"/>
      </w:pPr>
      <w:r>
        <w:t xml:space="preserve">    ViewBag.Title = "SharePointSession";</w:t>
      </w:r>
    </w:p>
    <w:p w:rsidR="00D7275B" w:rsidRDefault="00D7275B" w:rsidP="00D7275B">
      <w:pPr>
        <w:pStyle w:val="LabStepCodeBlockLevel2"/>
      </w:pPr>
      <w:r>
        <w:t>}</w:t>
      </w:r>
    </w:p>
    <w:p w:rsidR="00D7275B" w:rsidRDefault="00D7275B" w:rsidP="00D7275B">
      <w:pPr>
        <w:pStyle w:val="LabStepCodeBlockLevel2"/>
      </w:pPr>
    </w:p>
    <w:p w:rsidR="00D7275B" w:rsidRDefault="00D7275B" w:rsidP="00D7275B">
      <w:pPr>
        <w:pStyle w:val="LabStepCodeBlockLevel2"/>
      </w:pPr>
      <w:r>
        <w:t>&lt;h2&gt;SharePointSession&lt;/h2&gt;</w:t>
      </w:r>
    </w:p>
    <w:p w:rsidR="00D7275B" w:rsidRDefault="00B57977" w:rsidP="00D7275B">
      <w:pPr>
        <w:pStyle w:val="LabStepNumberedLevel2"/>
      </w:pPr>
      <w:r>
        <w:t xml:space="preserve">Remove the code that updates the </w:t>
      </w:r>
      <w:proofErr w:type="spellStart"/>
      <w:r w:rsidRPr="00B57977">
        <w:rPr>
          <w:b/>
        </w:rPr>
        <w:t>ViewBag.Title</w:t>
      </w:r>
      <w:proofErr w:type="spellEnd"/>
      <w:r>
        <w:t xml:space="preserve"> property and modify the content of the h2 element as shown below.</w:t>
      </w:r>
    </w:p>
    <w:p w:rsidR="00B57977" w:rsidRDefault="00B57977" w:rsidP="00B57977">
      <w:pPr>
        <w:pStyle w:val="LabStepCodeBlockLevel2"/>
      </w:pPr>
      <w:r>
        <w:t>@model CustomerManagerWeb.Models.SharePointSessionState</w:t>
      </w:r>
    </w:p>
    <w:p w:rsidR="00B57977" w:rsidRDefault="00B57977" w:rsidP="00B57977">
      <w:pPr>
        <w:pStyle w:val="LabStepCodeBlockLevel2"/>
      </w:pPr>
    </w:p>
    <w:p w:rsidR="00B57977" w:rsidRDefault="00B57977" w:rsidP="00B57977">
      <w:pPr>
        <w:pStyle w:val="LabStepCodeBlockLevel2"/>
      </w:pPr>
      <w:r>
        <w:t>&lt;h2&gt;SharePoint Session Information&lt;/h2&gt;</w:t>
      </w:r>
    </w:p>
    <w:p w:rsidR="00D7275B" w:rsidRDefault="00B57977" w:rsidP="00D7275B">
      <w:pPr>
        <w:pStyle w:val="LabStepNumberedLevel2"/>
      </w:pPr>
      <w:r>
        <w:t xml:space="preserve">Below the </w:t>
      </w:r>
      <w:r w:rsidRPr="00B57977">
        <w:rPr>
          <w:b/>
        </w:rPr>
        <w:t>h2</w:t>
      </w:r>
      <w:r>
        <w:t xml:space="preserve"> element, add the following HTML code to create a table that displays SharePoint session information to the user.</w:t>
      </w:r>
    </w:p>
    <w:p w:rsidR="00B57977" w:rsidRDefault="00B57977" w:rsidP="00B57977">
      <w:pPr>
        <w:pStyle w:val="LabStepCodeBlockLevel2"/>
      </w:pPr>
      <w:r>
        <w:t>&lt;table class="table table-bordered"&gt;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&lt;td&gt;Remote Web Url:&lt;/td&gt;</w:t>
      </w:r>
    </w:p>
    <w:p w:rsidR="00B57977" w:rsidRDefault="00B57977" w:rsidP="00B57977">
      <w:pPr>
        <w:pStyle w:val="LabStepCodeBlockLevel2"/>
      </w:pPr>
      <w:r>
        <w:t xml:space="preserve">    &lt;td&gt;@Model.RemoteWebUrl&lt;/td&gt;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&lt;td&gt;Host Web Url:&lt;/td&gt;</w:t>
      </w:r>
    </w:p>
    <w:p w:rsidR="00B57977" w:rsidRDefault="00B57977" w:rsidP="00B57977">
      <w:pPr>
        <w:pStyle w:val="LabStepCodeBlockLevel2"/>
      </w:pPr>
      <w:r>
        <w:t xml:space="preserve">    &lt;td&gt;@Model.HostWebUrl&lt;/td&gt;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&lt;td&gt;Host Web Domain:&lt;/td&gt;</w:t>
      </w:r>
    </w:p>
    <w:p w:rsidR="00B57977" w:rsidRDefault="00B57977" w:rsidP="00B57977">
      <w:pPr>
        <w:pStyle w:val="LabStepCodeBlockLevel2"/>
      </w:pPr>
      <w:r>
        <w:t xml:space="preserve">    &lt;td&gt;@Model.HostWebDomain&lt;/td&gt;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&lt;td&gt;Host Web Title:&lt;/td&gt;</w:t>
      </w:r>
    </w:p>
    <w:p w:rsidR="00B57977" w:rsidRDefault="00B57977" w:rsidP="00B57977">
      <w:pPr>
        <w:pStyle w:val="LabStepCodeBlockLevel2"/>
      </w:pPr>
      <w:r>
        <w:t xml:space="preserve">    &lt;td&gt;@Model.HostWebTitle&lt;/td&gt;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&lt;td&gt;Host Tenant Id:&lt;/td&gt;</w:t>
      </w:r>
    </w:p>
    <w:p w:rsidR="00B57977" w:rsidRDefault="00B57977" w:rsidP="00B57977">
      <w:pPr>
        <w:pStyle w:val="LabStepCodeBlockLevel2"/>
      </w:pPr>
      <w:r>
        <w:t xml:space="preserve">    &lt;td&gt;@Model.HostTenantId&lt;/td&gt;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&lt;td&gt;Current User Name:&lt;/td&gt;</w:t>
      </w:r>
    </w:p>
    <w:p w:rsidR="00B57977" w:rsidRDefault="00B57977" w:rsidP="00B57977">
      <w:pPr>
        <w:pStyle w:val="LabStepCodeBlockLevel2"/>
      </w:pPr>
      <w:r>
        <w:t xml:space="preserve">    &lt;td&gt;@Model.CurrentUserName&lt;/td&gt;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&lt;td&gt;Current User Email:&lt;/td&gt;</w:t>
      </w:r>
    </w:p>
    <w:p w:rsidR="00B57977" w:rsidRDefault="00B57977" w:rsidP="00B57977">
      <w:pPr>
        <w:pStyle w:val="LabStepCodeBlockLevel2"/>
      </w:pPr>
      <w:r>
        <w:t xml:space="preserve">    &lt;td&gt;@Model.CurrentUserEmail&lt;/td&gt;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&lt;td&gt;Refresh Token Expires:&lt;/td&gt;</w:t>
      </w:r>
    </w:p>
    <w:p w:rsidR="00B57977" w:rsidRDefault="00B57977" w:rsidP="00B57977">
      <w:pPr>
        <w:pStyle w:val="LabStepCodeBlockLevel2"/>
      </w:pPr>
      <w:r>
        <w:t xml:space="preserve">    &lt;td&gt;@Model.RefreshTokenExpires&lt;/td&gt;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 xml:space="preserve">  &lt;tr&gt;</w:t>
      </w:r>
    </w:p>
    <w:p w:rsidR="00B57977" w:rsidRDefault="00B57977" w:rsidP="00B57977">
      <w:pPr>
        <w:pStyle w:val="LabStepCodeBlockLevel2"/>
      </w:pPr>
      <w:r>
        <w:t xml:space="preserve">    &lt;td&gt;Access Token Expires:&lt;/td&gt;</w:t>
      </w:r>
    </w:p>
    <w:p w:rsidR="00B57977" w:rsidRDefault="00B57977" w:rsidP="00B57977">
      <w:pPr>
        <w:pStyle w:val="LabStepCodeBlockLevel2"/>
      </w:pPr>
      <w:r>
        <w:t xml:space="preserve">    &lt;td&gt;@Model.AccessTokenExpires&lt;/td&gt;</w:t>
      </w:r>
    </w:p>
    <w:p w:rsidR="00B57977" w:rsidRDefault="00B57977" w:rsidP="00B57977">
      <w:pPr>
        <w:pStyle w:val="LabStepCodeBlockLevel2"/>
      </w:pPr>
      <w:r>
        <w:t xml:space="preserve">  &lt;/tr&gt;</w:t>
      </w:r>
    </w:p>
    <w:p w:rsidR="00B57977" w:rsidRDefault="00B57977" w:rsidP="00B57977">
      <w:pPr>
        <w:pStyle w:val="LabStepCodeBlockLevel2"/>
      </w:pPr>
      <w:r>
        <w:t>&lt;/table&gt;</w:t>
      </w:r>
    </w:p>
    <w:p w:rsidR="00D7275B" w:rsidRDefault="00B57977" w:rsidP="00D7275B">
      <w:pPr>
        <w:pStyle w:val="LabStepNumberedLevel2"/>
      </w:pPr>
      <w:r>
        <w:t xml:space="preserve">Save and close </w:t>
      </w:r>
      <w:proofErr w:type="spellStart"/>
      <w:r w:rsidRPr="00F12504">
        <w:rPr>
          <w:b/>
        </w:rPr>
        <w:t>SharePointSession</w:t>
      </w:r>
      <w:r>
        <w:rPr>
          <w:b/>
        </w:rPr>
        <w:t>.cshtml</w:t>
      </w:r>
      <w:proofErr w:type="spellEnd"/>
      <w:r w:rsidRPr="00B57977">
        <w:t>.</w:t>
      </w:r>
    </w:p>
    <w:p w:rsidR="001624E0" w:rsidRDefault="001624E0" w:rsidP="001624E0">
      <w:pPr>
        <w:pStyle w:val="LabStepNumbered"/>
      </w:pPr>
      <w:r>
        <w:t xml:space="preserve">Update the shared layout to provide an action link to </w:t>
      </w:r>
      <w:r w:rsidR="00C65B04">
        <w:t xml:space="preserve">the </w:t>
      </w:r>
      <w:proofErr w:type="spellStart"/>
      <w:r w:rsidRPr="00C65B04">
        <w:rPr>
          <w:b/>
        </w:rPr>
        <w:t>SharePointSession</w:t>
      </w:r>
      <w:proofErr w:type="spellEnd"/>
      <w:r>
        <w:t xml:space="preserve"> action method.</w:t>
      </w:r>
    </w:p>
    <w:p w:rsidR="001624E0" w:rsidRDefault="001624E0" w:rsidP="001624E0">
      <w:pPr>
        <w:pStyle w:val="LabStepNumberedLevel2"/>
      </w:pPr>
      <w:r>
        <w:t xml:space="preserve">Open the </w:t>
      </w:r>
      <w:r>
        <w:rPr>
          <w:b/>
        </w:rPr>
        <w:t>_</w:t>
      </w:r>
      <w:proofErr w:type="spellStart"/>
      <w:r>
        <w:rPr>
          <w:b/>
        </w:rPr>
        <w:t>Layout</w:t>
      </w:r>
      <w:r w:rsidRPr="0077042C">
        <w:rPr>
          <w:b/>
        </w:rPr>
        <w:t>.cshtml</w:t>
      </w:r>
      <w:proofErr w:type="spellEnd"/>
      <w:r>
        <w:t xml:space="preserve"> file in the </w:t>
      </w:r>
      <w:r>
        <w:rPr>
          <w:b/>
        </w:rPr>
        <w:t>Shared</w:t>
      </w:r>
      <w:r>
        <w:t xml:space="preserve"> folder inside the </w:t>
      </w:r>
      <w:r w:rsidRPr="0077042C">
        <w:rPr>
          <w:b/>
        </w:rPr>
        <w:t>Views</w:t>
      </w:r>
      <w:r>
        <w:t xml:space="preserve"> folder.</w:t>
      </w:r>
    </w:p>
    <w:p w:rsidR="001624E0" w:rsidRDefault="001624E0" w:rsidP="001624E0">
      <w:pPr>
        <w:pStyle w:val="LabStepNumberedLevel2"/>
      </w:pPr>
      <w:r>
        <w:t xml:space="preserve">Inside </w:t>
      </w:r>
      <w:r w:rsidRPr="003C4C30">
        <w:rPr>
          <w:b/>
        </w:rPr>
        <w:t>_</w:t>
      </w:r>
      <w:proofErr w:type="spellStart"/>
      <w:r w:rsidRPr="003C4C30">
        <w:rPr>
          <w:b/>
        </w:rPr>
        <w:t>Layouts.cshtml</w:t>
      </w:r>
      <w:proofErr w:type="spellEnd"/>
      <w:r>
        <w:t xml:space="preserve">, locate the </w:t>
      </w:r>
      <w:r w:rsidRPr="003C4C30">
        <w:rPr>
          <w:b/>
        </w:rPr>
        <w:t>div</w:t>
      </w:r>
      <w:r>
        <w:t xml:space="preserve"> element which contains the </w:t>
      </w:r>
      <w:proofErr w:type="spellStart"/>
      <w:r w:rsidRPr="003C4C30">
        <w:rPr>
          <w:b/>
        </w:rPr>
        <w:t>ul</w:t>
      </w:r>
      <w:proofErr w:type="spellEnd"/>
      <w:r>
        <w:t xml:space="preserve"> element with the action link to the </w:t>
      </w:r>
      <w:r w:rsidRPr="003C4C30">
        <w:rPr>
          <w:b/>
        </w:rPr>
        <w:t>Index</w:t>
      </w:r>
      <w:r>
        <w:t xml:space="preserve"> action.</w:t>
      </w:r>
    </w:p>
    <w:p w:rsidR="001624E0" w:rsidRDefault="001624E0" w:rsidP="001624E0">
      <w:pPr>
        <w:pStyle w:val="LabStepNumberedLevel2"/>
      </w:pPr>
      <w:r>
        <w:t xml:space="preserve">Add a new </w:t>
      </w:r>
      <w:r w:rsidRPr="001624E0">
        <w:rPr>
          <w:b/>
        </w:rPr>
        <w:t>li</w:t>
      </w:r>
      <w:r>
        <w:t xml:space="preserve"> element with an action link to navigate to the </w:t>
      </w:r>
      <w:proofErr w:type="spellStart"/>
      <w:r w:rsidRPr="001624E0">
        <w:rPr>
          <w:b/>
        </w:rPr>
        <w:t>SharePointSession</w:t>
      </w:r>
      <w:proofErr w:type="spellEnd"/>
      <w:r>
        <w:t xml:space="preserve"> action as shown in the following code listing.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>&lt;div class="navbar-collapse collapse"&gt;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&lt;ul class="nav navbar-nav"&gt;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  &lt;li&gt;@Html.ActionLink("Home", "Index", "Home")&lt;/li&gt;</w:t>
      </w:r>
    </w:p>
    <w:p w:rsidR="001624E0" w:rsidRDefault="001624E0" w:rsidP="001624E0">
      <w:pPr>
        <w:pStyle w:val="LabStepCodeBlockLevel2"/>
      </w:pPr>
      <w:r>
        <w:t xml:space="preserve">    &lt;li&gt;@Html.ActionLink("SharePoint Session", "SharePointSession", "Home")&lt;/li&gt;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&lt;/ul&gt;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&lt;ul class="nav navbar-nav pull-right"&gt;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  &lt;li&gt;&lt;a href="@ViewBag.HostWebUrl"&gt;@ViewBag.HostWebTitle&lt;/a&gt;&lt;/li&gt;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 xml:space="preserve">  &lt;/ul&gt;</w:t>
      </w:r>
    </w:p>
    <w:p w:rsidR="001624E0" w:rsidRPr="001624E0" w:rsidRDefault="001624E0" w:rsidP="001624E0">
      <w:pPr>
        <w:pStyle w:val="LabStepCodeBlockLevel2"/>
        <w:rPr>
          <w:color w:val="808080" w:themeColor="background1" w:themeShade="80"/>
        </w:rPr>
      </w:pPr>
      <w:r w:rsidRPr="001624E0">
        <w:rPr>
          <w:color w:val="808080" w:themeColor="background1" w:themeShade="80"/>
        </w:rPr>
        <w:t>&lt;/div&gt;</w:t>
      </w:r>
    </w:p>
    <w:p w:rsidR="001624E0" w:rsidRDefault="001624E0" w:rsidP="001624E0">
      <w:pPr>
        <w:pStyle w:val="LabStepNumberedLevel2"/>
      </w:pPr>
      <w:r>
        <w:lastRenderedPageBreak/>
        <w:t xml:space="preserve">Save and close </w:t>
      </w:r>
      <w:r w:rsidRPr="00C65B04">
        <w:rPr>
          <w:b/>
        </w:rPr>
        <w:t>_</w:t>
      </w:r>
      <w:proofErr w:type="spellStart"/>
      <w:r w:rsidRPr="00C65B04">
        <w:rPr>
          <w:b/>
        </w:rPr>
        <w:t>Layouts.cshtml</w:t>
      </w:r>
      <w:proofErr w:type="spellEnd"/>
      <w:r>
        <w:t>.</w:t>
      </w:r>
    </w:p>
    <w:p w:rsidR="001624E0" w:rsidRDefault="001624E0" w:rsidP="001624E0">
      <w:pPr>
        <w:pStyle w:val="LabStepNumbered"/>
      </w:pPr>
      <w:r>
        <w:t xml:space="preserve">Test out the </w:t>
      </w:r>
      <w:proofErr w:type="spellStart"/>
      <w:r w:rsidRPr="001624E0">
        <w:rPr>
          <w:b/>
        </w:rPr>
        <w:t>SharePointSession</w:t>
      </w:r>
      <w:proofErr w:type="spellEnd"/>
      <w:r>
        <w:t xml:space="preserve"> action method in the Visual Studio debugger.</w:t>
      </w:r>
    </w:p>
    <w:p w:rsidR="001624E0" w:rsidRDefault="001624E0" w:rsidP="001624E0">
      <w:pPr>
        <w:pStyle w:val="LabStepNumberedLevel2"/>
      </w:pPr>
      <w:r>
        <w:t xml:space="preserve">Press </w:t>
      </w:r>
      <w:r w:rsidRPr="004D21DD">
        <w:rPr>
          <w:b/>
        </w:rPr>
        <w:t>F5</w:t>
      </w:r>
      <w:r>
        <w:t xml:space="preserve"> to run the add-in project in the Visual Studio debugger.</w:t>
      </w:r>
    </w:p>
    <w:p w:rsidR="001624E0" w:rsidRDefault="001624E0" w:rsidP="001624E0">
      <w:pPr>
        <w:pStyle w:val="LabStepNumberedLevel2"/>
      </w:pPr>
      <w:r>
        <w:t xml:space="preserve">Verify that the Customer Manager start page displays the new navigation link for the </w:t>
      </w:r>
      <w:proofErr w:type="spellStart"/>
      <w:r w:rsidRPr="001624E0">
        <w:rPr>
          <w:b/>
        </w:rPr>
        <w:t>SharePointSession</w:t>
      </w:r>
      <w:proofErr w:type="spellEnd"/>
      <w:r>
        <w:t xml:space="preserve"> action method.</w:t>
      </w:r>
    </w:p>
    <w:p w:rsidR="001624E0" w:rsidRDefault="001624E0" w:rsidP="001624E0">
      <w:pPr>
        <w:pStyle w:val="LabStepScreenshotLevel2"/>
      </w:pPr>
      <w:r>
        <w:drawing>
          <wp:inline distT="0" distB="0" distL="0" distR="0">
            <wp:extent cx="5911725" cy="718699"/>
            <wp:effectExtent l="19050" t="19050" r="13335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06" cy="747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7651" w:rsidRDefault="001624E0" w:rsidP="002325E2">
      <w:pPr>
        <w:pStyle w:val="LabStepNumberedLevel2"/>
      </w:pPr>
      <w:r>
        <w:t xml:space="preserve">Click on the navigation link for the </w:t>
      </w:r>
      <w:proofErr w:type="spellStart"/>
      <w:r w:rsidRPr="00C65B04">
        <w:rPr>
          <w:b/>
        </w:rPr>
        <w:t>SharePointSession</w:t>
      </w:r>
      <w:proofErr w:type="spellEnd"/>
      <w:r>
        <w:t xml:space="preserve"> action method </w:t>
      </w:r>
      <w:r w:rsidR="00C65B04">
        <w:t xml:space="preserve">so you can </w:t>
      </w:r>
      <w:r>
        <w:t xml:space="preserve">test out the view </w:t>
      </w:r>
      <w:r w:rsidR="006D7651">
        <w:t xml:space="preserve">you have </w:t>
      </w:r>
      <w:r w:rsidR="00C65B04">
        <w:t xml:space="preserve">just </w:t>
      </w:r>
      <w:r w:rsidR="006D7651">
        <w:t>implemented.</w:t>
      </w:r>
      <w:r w:rsidR="00C65B04">
        <w:t xml:space="preserve"> </w:t>
      </w:r>
      <w:r w:rsidR="006D7651">
        <w:t xml:space="preserve">You should see a </w:t>
      </w:r>
      <w:r w:rsidR="00C65B04">
        <w:t xml:space="preserve">HTML </w:t>
      </w:r>
      <w:r w:rsidR="006D7651">
        <w:t>table showing SharePoint session information</w:t>
      </w:r>
      <w:r w:rsidR="00C65B04">
        <w:t xml:space="preserve"> as shown in the following screenshot</w:t>
      </w:r>
      <w:r w:rsidR="006D7651">
        <w:t>.</w:t>
      </w:r>
    </w:p>
    <w:p w:rsidR="006D7651" w:rsidRDefault="006D7651" w:rsidP="006D7651">
      <w:pPr>
        <w:pStyle w:val="LabStepScreenshotLevel2"/>
      </w:pPr>
      <w:r>
        <w:drawing>
          <wp:inline distT="0" distB="0" distL="0" distR="0">
            <wp:extent cx="6002762" cy="2341674"/>
            <wp:effectExtent l="19050" t="19050" r="17145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88" cy="2353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7651" w:rsidRDefault="00C65B04" w:rsidP="006D7651">
      <w:pPr>
        <w:pStyle w:val="LabStepNumberedLevel2"/>
      </w:pPr>
      <w:r>
        <w:t xml:space="preserve">Once </w:t>
      </w:r>
      <w:r w:rsidR="006D7651">
        <w:t>you have test</w:t>
      </w:r>
      <w:r>
        <w:t>ed</w:t>
      </w:r>
      <w:r w:rsidR="006D7651">
        <w:t xml:space="preserve"> the </w:t>
      </w:r>
      <w:r>
        <w:t xml:space="preserve">page for the </w:t>
      </w:r>
      <w:proofErr w:type="spellStart"/>
      <w:r w:rsidRPr="00C65B04">
        <w:rPr>
          <w:b/>
        </w:rPr>
        <w:t>SharePointSession</w:t>
      </w:r>
      <w:proofErr w:type="spellEnd"/>
      <w:r>
        <w:t xml:space="preserve"> action</w:t>
      </w:r>
      <w:r w:rsidR="006D7651">
        <w:t>, close the browser window, return to Visual Studio and terminate the debugging session.</w:t>
      </w:r>
    </w:p>
    <w:p w:rsidR="006D7651" w:rsidRPr="007547AF" w:rsidRDefault="006D7651" w:rsidP="006D7651">
      <w:pPr>
        <w:pStyle w:val="LabExerciseCallout"/>
      </w:pPr>
      <w:r>
        <w:t>At this point, you have extended the provider-hosted add-in project to track SharePoint session state.</w:t>
      </w:r>
      <w:r w:rsidR="00C65B04">
        <w:t xml:space="preserve"> Adding this type of code is very common undertaking when developing provided-hosted add-ins because you must track essential session data such as the Host Web URL and access tokens across requests.</w:t>
      </w:r>
    </w:p>
    <w:p w:rsidR="00902C4E" w:rsidRDefault="00902C4E" w:rsidP="00902C4E">
      <w:pPr>
        <w:pStyle w:val="Heading3"/>
      </w:pPr>
      <w:r>
        <w:t>Exercise 3: Creating a Custom Database using the Entity Framework</w:t>
      </w:r>
    </w:p>
    <w:p w:rsidR="00902C4E" w:rsidRDefault="00C65B04" w:rsidP="00902C4E">
      <w:pPr>
        <w:pStyle w:val="LabExerciseLeadIn"/>
      </w:pPr>
      <w:r>
        <w:t xml:space="preserve">In this exercise, you will continue working </w:t>
      </w:r>
      <w:r w:rsidR="0082373B">
        <w:t xml:space="preserve">on </w:t>
      </w:r>
      <w:r>
        <w:t xml:space="preserve">the </w:t>
      </w:r>
      <w:r w:rsidRPr="008C4BA8">
        <w:t>Customer</w:t>
      </w:r>
      <w:r>
        <w:t xml:space="preserve"> Manager add-in that you </w:t>
      </w:r>
      <w:r w:rsidR="0082373B">
        <w:t xml:space="preserve">have </w:t>
      </w:r>
      <w:r>
        <w:t xml:space="preserve">worked on in previous exercises. You will extend the Customer Manager add-in by </w:t>
      </w:r>
      <w:r w:rsidR="0082373B">
        <w:t xml:space="preserve">creating </w:t>
      </w:r>
      <w:r>
        <w:t xml:space="preserve">an Entity Framework </w:t>
      </w:r>
      <w:r w:rsidR="0082373B">
        <w:t xml:space="preserve">data </w:t>
      </w:r>
      <w:r>
        <w:t xml:space="preserve">model to </w:t>
      </w:r>
      <w:r w:rsidR="0082373B">
        <w:t xml:space="preserve">generate </w:t>
      </w:r>
      <w:r>
        <w:t>a custom SQL Server database to track customer data.</w:t>
      </w:r>
    </w:p>
    <w:p w:rsidR="00A23F26" w:rsidRDefault="0082373B" w:rsidP="00902C4E">
      <w:pPr>
        <w:pStyle w:val="LabStepNumbered"/>
        <w:numPr>
          <w:ilvl w:val="0"/>
          <w:numId w:val="42"/>
        </w:numPr>
      </w:pPr>
      <w:r>
        <w:t xml:space="preserve">Add a new project item for </w:t>
      </w:r>
      <w:r w:rsidR="00A23F26">
        <w:t xml:space="preserve">a new Entity Framework </w:t>
      </w:r>
      <w:r>
        <w:t xml:space="preserve">data </w:t>
      </w:r>
      <w:r w:rsidR="00A23F26">
        <w:t>model</w:t>
      </w:r>
      <w:r w:rsidR="00B35716">
        <w:t xml:space="preserve"> named </w:t>
      </w:r>
      <w:proofErr w:type="spellStart"/>
      <w:r w:rsidR="00B35716" w:rsidRPr="00B35716">
        <w:rPr>
          <w:b/>
        </w:rPr>
        <w:t>CustomerDB</w:t>
      </w:r>
      <w:proofErr w:type="spellEnd"/>
      <w:r w:rsidR="00B35716">
        <w:t xml:space="preserve"> using the code-first approach</w:t>
      </w:r>
      <w:r w:rsidR="00A23F26">
        <w:t>.</w:t>
      </w:r>
    </w:p>
    <w:p w:rsidR="00C65B04" w:rsidRDefault="00A23F26" w:rsidP="00A23F26">
      <w:pPr>
        <w:pStyle w:val="LabStepNumberedLevel2"/>
        <w:numPr>
          <w:ilvl w:val="1"/>
          <w:numId w:val="42"/>
        </w:numPr>
      </w:pPr>
      <w:r>
        <w:t xml:space="preserve">In the </w:t>
      </w:r>
      <w:proofErr w:type="spellStart"/>
      <w:r w:rsidRPr="00A23F26">
        <w:rPr>
          <w:b/>
        </w:rPr>
        <w:t>CustomerManagerWeb</w:t>
      </w:r>
      <w:proofErr w:type="spellEnd"/>
      <w:r>
        <w:t xml:space="preserve"> project, expand the </w:t>
      </w:r>
      <w:r w:rsidRPr="00A23F26">
        <w:rPr>
          <w:b/>
        </w:rPr>
        <w:t>Models</w:t>
      </w:r>
      <w:r>
        <w:t xml:space="preserve"> folder.</w:t>
      </w:r>
    </w:p>
    <w:p w:rsidR="00A23F26" w:rsidRDefault="00A23F26" w:rsidP="00A23F26">
      <w:pPr>
        <w:pStyle w:val="LabStepNumberedLevel2"/>
        <w:numPr>
          <w:ilvl w:val="1"/>
          <w:numId w:val="42"/>
        </w:numPr>
      </w:pPr>
      <w:r>
        <w:t xml:space="preserve">At this point, the </w:t>
      </w:r>
      <w:r w:rsidRPr="0082373B">
        <w:rPr>
          <w:b/>
        </w:rPr>
        <w:t>Model</w:t>
      </w:r>
      <w:r w:rsidR="0082373B" w:rsidRPr="0082373B">
        <w:rPr>
          <w:b/>
        </w:rPr>
        <w:t>s</w:t>
      </w:r>
      <w:r>
        <w:t xml:space="preserve"> folder should contain </w:t>
      </w:r>
      <w:r w:rsidR="0082373B">
        <w:t xml:space="preserve">one C# </w:t>
      </w:r>
      <w:r>
        <w:t xml:space="preserve">file named </w:t>
      </w:r>
      <w:proofErr w:type="spellStart"/>
      <w:r w:rsidRPr="00A23F26">
        <w:rPr>
          <w:b/>
        </w:rPr>
        <w:t>SharePointSessionManager.cs</w:t>
      </w:r>
      <w:proofErr w:type="spellEnd"/>
      <w:r>
        <w:t>.</w:t>
      </w:r>
    </w:p>
    <w:p w:rsidR="00A23F26" w:rsidRDefault="00A23F26" w:rsidP="00A23F26">
      <w:pPr>
        <w:pStyle w:val="LabStepScreenshotLevel2"/>
      </w:pPr>
      <w:r>
        <w:drawing>
          <wp:inline distT="0" distB="0" distL="0" distR="0">
            <wp:extent cx="1666840" cy="1403909"/>
            <wp:effectExtent l="19050" t="19050" r="1016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98" cy="14265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3F26" w:rsidRDefault="00A23F26" w:rsidP="00A23F26">
      <w:pPr>
        <w:pStyle w:val="LabStepNumberedLevel2"/>
        <w:numPr>
          <w:ilvl w:val="1"/>
          <w:numId w:val="42"/>
        </w:numPr>
      </w:pPr>
      <w:r>
        <w:lastRenderedPageBreak/>
        <w:t xml:space="preserve">Right-click on the </w:t>
      </w:r>
      <w:r w:rsidRPr="00A23F26">
        <w:rPr>
          <w:b/>
        </w:rPr>
        <w:t>Models</w:t>
      </w:r>
      <w:r>
        <w:t xml:space="preserve"> folder and </w:t>
      </w:r>
      <w:r w:rsidR="0082373B">
        <w:t>select</w:t>
      </w:r>
      <w:r>
        <w:t xml:space="preserve"> the </w:t>
      </w:r>
      <w:r w:rsidRPr="00A23F26">
        <w:rPr>
          <w:b/>
        </w:rPr>
        <w:t>Add &gt; New Item…</w:t>
      </w:r>
      <w:r>
        <w:t xml:space="preserve"> menu command.</w:t>
      </w:r>
    </w:p>
    <w:p w:rsidR="00A23F26" w:rsidRDefault="00B35716" w:rsidP="00A23F26">
      <w:pPr>
        <w:pStyle w:val="LabStepNumberedLevel2"/>
        <w:numPr>
          <w:ilvl w:val="1"/>
          <w:numId w:val="42"/>
        </w:numPr>
      </w:pPr>
      <w:r>
        <w:t xml:space="preserve">When you are prompted with the </w:t>
      </w:r>
      <w:r w:rsidRPr="00B35716">
        <w:rPr>
          <w:b/>
        </w:rPr>
        <w:t>Add New Item</w:t>
      </w:r>
      <w:r>
        <w:t xml:space="preserve"> dialog, select </w:t>
      </w:r>
      <w:r w:rsidRPr="00B35716">
        <w:rPr>
          <w:b/>
        </w:rPr>
        <w:t>Visual C# &gt; Data</w:t>
      </w:r>
      <w:r>
        <w:t xml:space="preserve"> in the left-hand filter panel and then select the </w:t>
      </w:r>
      <w:r w:rsidRPr="00B35716">
        <w:rPr>
          <w:b/>
        </w:rPr>
        <w:t>ADO.NET Entity Data Model</w:t>
      </w:r>
      <w:r w:rsidRPr="00B35716">
        <w:t xml:space="preserve"> project item template</w:t>
      </w:r>
      <w:r>
        <w:t xml:space="preserve">. Enter a name of </w:t>
      </w:r>
      <w:proofErr w:type="spellStart"/>
      <w:r w:rsidRPr="00B35716">
        <w:rPr>
          <w:b/>
        </w:rPr>
        <w:t>CustomerDB</w:t>
      </w:r>
      <w:proofErr w:type="spellEnd"/>
      <w:r>
        <w:t xml:space="preserve"> and click </w:t>
      </w:r>
      <w:r w:rsidRPr="00B35716">
        <w:rPr>
          <w:b/>
        </w:rPr>
        <w:t>Add</w:t>
      </w:r>
      <w:r>
        <w:t>.</w:t>
      </w:r>
    </w:p>
    <w:p w:rsidR="00A23F26" w:rsidRDefault="00A23F26" w:rsidP="00A23F26">
      <w:pPr>
        <w:pStyle w:val="LabStepScreenshotLevel2"/>
      </w:pPr>
      <w:r>
        <w:drawing>
          <wp:inline distT="0" distB="0" distL="0" distR="0" wp14:anchorId="46624095" wp14:editId="723B52DC">
            <wp:extent cx="4228417" cy="208523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2002" cy="21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16" w:rsidRDefault="00B35716" w:rsidP="00B35716">
      <w:pPr>
        <w:pStyle w:val="LabStepNumberedLevel2"/>
      </w:pPr>
      <w:r>
        <w:t xml:space="preserve">When you are prompted by the </w:t>
      </w:r>
      <w:r w:rsidRPr="00B35716">
        <w:rPr>
          <w:b/>
        </w:rPr>
        <w:t>Entity Data Model Wizard</w:t>
      </w:r>
      <w:r>
        <w:t xml:space="preserve"> dialog to </w:t>
      </w:r>
      <w:r w:rsidRPr="00B35716">
        <w:rPr>
          <w:b/>
        </w:rPr>
        <w:t>Choose Model Contents</w:t>
      </w:r>
      <w:r>
        <w:t xml:space="preserve">, select the </w:t>
      </w:r>
      <w:r w:rsidRPr="00B35716">
        <w:rPr>
          <w:b/>
        </w:rPr>
        <w:t>Empty Code First Model</w:t>
      </w:r>
      <w:r>
        <w:t xml:space="preserve"> as shown in the following screenshot.</w:t>
      </w:r>
    </w:p>
    <w:p w:rsidR="00A23F26" w:rsidRDefault="00A23F26" w:rsidP="00A23F26">
      <w:pPr>
        <w:pStyle w:val="LabStepScreenshotLevel2"/>
      </w:pPr>
      <w:r>
        <w:drawing>
          <wp:inline distT="0" distB="0" distL="0" distR="0" wp14:anchorId="76C74924" wp14:editId="72B9228E">
            <wp:extent cx="3077243" cy="2660675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7379" cy="267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3B" w:rsidRDefault="0082373B" w:rsidP="0082373B">
      <w:pPr>
        <w:pStyle w:val="LabStepNumberedLevel2"/>
      </w:pPr>
      <w:r>
        <w:t xml:space="preserve">Verify that Visual Studio added a new C# source file named </w:t>
      </w:r>
      <w:proofErr w:type="spellStart"/>
      <w:r w:rsidRPr="0082373B">
        <w:rPr>
          <w:b/>
        </w:rPr>
        <w:t>CustomersDB.cs</w:t>
      </w:r>
      <w:proofErr w:type="spellEnd"/>
      <w:r>
        <w:t xml:space="preserve"> in the </w:t>
      </w:r>
      <w:r w:rsidRPr="0082373B">
        <w:rPr>
          <w:b/>
        </w:rPr>
        <w:t>Models</w:t>
      </w:r>
      <w:r>
        <w:t xml:space="preserve"> folder.</w:t>
      </w:r>
    </w:p>
    <w:p w:rsidR="00A23F26" w:rsidRDefault="00A23F26" w:rsidP="00A23F26">
      <w:pPr>
        <w:pStyle w:val="LabStepScreenshotLevel2"/>
      </w:pPr>
      <w:r>
        <w:drawing>
          <wp:inline distT="0" distB="0" distL="0" distR="0">
            <wp:extent cx="2846569" cy="1521750"/>
            <wp:effectExtent l="19050" t="19050" r="1143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53" cy="1528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3F26" w:rsidRDefault="0082373B" w:rsidP="0082373B">
      <w:pPr>
        <w:pStyle w:val="LabStepNumberedLevel2"/>
      </w:pPr>
      <w:r>
        <w:t xml:space="preserve">Inspect the code that Visual Studio added in </w:t>
      </w:r>
      <w:proofErr w:type="spellStart"/>
      <w:r w:rsidRPr="0082373B">
        <w:rPr>
          <w:b/>
        </w:rPr>
        <w:t>CustomerDB.cs</w:t>
      </w:r>
      <w:proofErr w:type="spellEnd"/>
      <w:r>
        <w:t>.</w:t>
      </w:r>
    </w:p>
    <w:p w:rsidR="00661C86" w:rsidRDefault="00661C86" w:rsidP="0082373B">
      <w:pPr>
        <w:pStyle w:val="LabStepNumbered"/>
      </w:pPr>
      <w:r>
        <w:t>Implement the classes required in the Entity Framework data model.</w:t>
      </w:r>
    </w:p>
    <w:p w:rsidR="00A23F26" w:rsidRDefault="0082553D" w:rsidP="00661C86">
      <w:pPr>
        <w:pStyle w:val="LabStepNumberedLevel2"/>
      </w:pPr>
      <w:r>
        <w:t xml:space="preserve">Update the </w:t>
      </w:r>
      <w:r w:rsidRPr="0082553D">
        <w:rPr>
          <w:b/>
        </w:rPr>
        <w:t>using</w:t>
      </w:r>
      <w:r>
        <w:t xml:space="preserve"> statements in from </w:t>
      </w:r>
      <w:proofErr w:type="spellStart"/>
      <w:r w:rsidRPr="0082373B">
        <w:rPr>
          <w:b/>
        </w:rPr>
        <w:t>CustomersDB.cs</w:t>
      </w:r>
      <w:proofErr w:type="spellEnd"/>
      <w:r>
        <w:t xml:space="preserve"> </w:t>
      </w:r>
      <w:r w:rsidR="0082373B">
        <w:t>and simplify the code to match the following code listing,</w:t>
      </w:r>
    </w:p>
    <w:p w:rsidR="00A23F26" w:rsidRDefault="00A23F26" w:rsidP="00661C86">
      <w:pPr>
        <w:pStyle w:val="LabStepCodeBlockLevel2"/>
      </w:pPr>
      <w:r>
        <w:lastRenderedPageBreak/>
        <w:t>using System;</w:t>
      </w:r>
    </w:p>
    <w:p w:rsidR="00A23F26" w:rsidRDefault="00A23F26" w:rsidP="00661C86">
      <w:pPr>
        <w:pStyle w:val="LabStepCodeBlockLevel2"/>
      </w:pPr>
      <w:r>
        <w:t>using System.ComponentModel;</w:t>
      </w:r>
    </w:p>
    <w:p w:rsidR="00A23F26" w:rsidRDefault="00A23F26" w:rsidP="00661C86">
      <w:pPr>
        <w:pStyle w:val="LabStepCodeBlockLevel2"/>
      </w:pPr>
      <w:r>
        <w:t>using System.ComponentModel.DataAnnotations;</w:t>
      </w:r>
    </w:p>
    <w:p w:rsidR="00A23F26" w:rsidRDefault="00A23F26" w:rsidP="00661C86">
      <w:pPr>
        <w:pStyle w:val="LabStepCodeBlockLevel2"/>
      </w:pPr>
      <w:r>
        <w:t>using System.Data.Entity;</w:t>
      </w:r>
    </w:p>
    <w:p w:rsidR="00A23F26" w:rsidRDefault="00A23F26" w:rsidP="00661C86">
      <w:pPr>
        <w:pStyle w:val="LabStepCodeBlockLevel2"/>
      </w:pPr>
    </w:p>
    <w:p w:rsidR="00A23F26" w:rsidRDefault="00A23F26" w:rsidP="00661C86">
      <w:pPr>
        <w:pStyle w:val="LabStepCodeBlockLevel2"/>
      </w:pPr>
      <w:r>
        <w:t>namespace CustomerManagerWeb.Models {</w:t>
      </w:r>
    </w:p>
    <w:p w:rsidR="00A23F26" w:rsidRDefault="00A23F26" w:rsidP="00661C86">
      <w:pPr>
        <w:pStyle w:val="LabStepCodeBlockLevel2"/>
      </w:pPr>
    </w:p>
    <w:p w:rsidR="00A23F26" w:rsidRDefault="00A23F26" w:rsidP="00661C86">
      <w:pPr>
        <w:pStyle w:val="LabStepCodeBlockLevel2"/>
      </w:pPr>
      <w:r>
        <w:t xml:space="preserve">  public class CustomersDB : DbContext {</w:t>
      </w:r>
    </w:p>
    <w:p w:rsidR="00A23F26" w:rsidRDefault="00A23F26" w:rsidP="00661C86">
      <w:pPr>
        <w:pStyle w:val="LabStepCodeBlockLevel2"/>
      </w:pPr>
      <w:r>
        <w:t xml:space="preserve">    public CustomersDB()</w:t>
      </w:r>
      <w:r w:rsidR="00AA55DC">
        <w:t xml:space="preserve"> </w:t>
      </w:r>
    </w:p>
    <w:p w:rsidR="00A23F26" w:rsidRDefault="00A23F26" w:rsidP="00661C86">
      <w:pPr>
        <w:pStyle w:val="LabStepCodeBlockLevel2"/>
      </w:pPr>
      <w:r>
        <w:t xml:space="preserve">      : base("name=CustomersDB") {</w:t>
      </w:r>
    </w:p>
    <w:p w:rsidR="00A23F26" w:rsidRDefault="00A23F26" w:rsidP="00661C86">
      <w:pPr>
        <w:pStyle w:val="LabStepCodeBlockLevel2"/>
      </w:pPr>
      <w:r>
        <w:t xml:space="preserve">    }   </w:t>
      </w:r>
    </w:p>
    <w:p w:rsidR="00A23F26" w:rsidRDefault="00A23F26" w:rsidP="00661C86">
      <w:pPr>
        <w:pStyle w:val="LabStepCodeBlockLevel2"/>
      </w:pPr>
      <w:r>
        <w:t xml:space="preserve">  }</w:t>
      </w:r>
    </w:p>
    <w:p w:rsidR="00A23F26" w:rsidRDefault="00A23F26" w:rsidP="00661C86">
      <w:pPr>
        <w:pStyle w:val="LabStepCodeBlockLevel2"/>
      </w:pPr>
      <w:r>
        <w:t>}</w:t>
      </w:r>
    </w:p>
    <w:p w:rsidR="00902C4E" w:rsidRDefault="0082373B" w:rsidP="00661C86">
      <w:pPr>
        <w:pStyle w:val="LabStepNumberedLevel2"/>
        <w:numPr>
          <w:ilvl w:val="1"/>
          <w:numId w:val="42"/>
        </w:numPr>
      </w:pPr>
      <w:r>
        <w:t xml:space="preserve">Add a new public class named </w:t>
      </w:r>
      <w:r w:rsidRPr="00661C86">
        <w:rPr>
          <w:b/>
        </w:rPr>
        <w:t>Customer</w:t>
      </w:r>
      <w:r>
        <w:t xml:space="preserve"> beneath the </w:t>
      </w:r>
      <w:proofErr w:type="spellStart"/>
      <w:r w:rsidRPr="00661C86">
        <w:rPr>
          <w:b/>
        </w:rPr>
        <w:t>CustomersDB</w:t>
      </w:r>
      <w:proofErr w:type="spellEnd"/>
      <w:r>
        <w:t xml:space="preserve"> class.</w:t>
      </w:r>
    </w:p>
    <w:p w:rsidR="00A23F26" w:rsidRDefault="00A23F26" w:rsidP="00661C86">
      <w:pPr>
        <w:pStyle w:val="LabStepCodeBlockLevel2"/>
      </w:pPr>
      <w:r>
        <w:t>namespace CustomerManagerWeb.Models {</w:t>
      </w:r>
    </w:p>
    <w:p w:rsidR="00A23F26" w:rsidRDefault="00A23F26" w:rsidP="00661C86">
      <w:pPr>
        <w:pStyle w:val="LabStepCodeBlockLevel2"/>
      </w:pPr>
    </w:p>
    <w:p w:rsidR="00A23F26" w:rsidRDefault="00A23F26" w:rsidP="00661C86">
      <w:pPr>
        <w:pStyle w:val="LabStepCodeBlockLevel2"/>
      </w:pPr>
      <w:r>
        <w:t xml:space="preserve">  public class CustomersDB : DbContext {</w:t>
      </w:r>
    </w:p>
    <w:p w:rsidR="00A23F26" w:rsidRDefault="00A23F26" w:rsidP="00661C86">
      <w:pPr>
        <w:pStyle w:val="LabStepCodeBlockLevel2"/>
      </w:pPr>
      <w:r>
        <w:t xml:space="preserve">    public CustomersDB()</w:t>
      </w:r>
    </w:p>
    <w:p w:rsidR="00A23F26" w:rsidRDefault="00A23F26" w:rsidP="00661C86">
      <w:pPr>
        <w:pStyle w:val="LabStepCodeBlockLevel2"/>
      </w:pPr>
      <w:r>
        <w:t xml:space="preserve">      : base("name=CustomersDB") {</w:t>
      </w:r>
    </w:p>
    <w:p w:rsidR="00A23F26" w:rsidRDefault="00A23F26" w:rsidP="00661C86">
      <w:pPr>
        <w:pStyle w:val="LabStepCodeBlockLevel2"/>
      </w:pPr>
      <w:r>
        <w:t xml:space="preserve">    }   </w:t>
      </w:r>
    </w:p>
    <w:p w:rsidR="00A23F26" w:rsidRDefault="00A23F26" w:rsidP="00661C86">
      <w:pPr>
        <w:pStyle w:val="LabStepCodeBlockLevel2"/>
      </w:pPr>
      <w:r>
        <w:t xml:space="preserve">  }</w:t>
      </w:r>
    </w:p>
    <w:p w:rsidR="00A23F26" w:rsidRDefault="00A23F26" w:rsidP="00661C86">
      <w:pPr>
        <w:pStyle w:val="LabStepCodeBlockLevel2"/>
      </w:pPr>
    </w:p>
    <w:p w:rsidR="00A23F26" w:rsidRDefault="00A23F26" w:rsidP="00661C86">
      <w:pPr>
        <w:pStyle w:val="LabStepCodeBlockLevel2"/>
      </w:pPr>
      <w:r>
        <w:t xml:space="preserve">  public class Customer {</w:t>
      </w:r>
    </w:p>
    <w:p w:rsidR="00A23F26" w:rsidRDefault="00A23F26" w:rsidP="00661C86">
      <w:pPr>
        <w:pStyle w:val="LabStepCodeBlockLevel2"/>
      </w:pPr>
      <w:r>
        <w:t xml:space="preserve">  }</w:t>
      </w:r>
    </w:p>
    <w:p w:rsidR="00A23F26" w:rsidRDefault="00A23F26" w:rsidP="00661C86">
      <w:pPr>
        <w:pStyle w:val="LabStepCodeBlockLevel2"/>
      </w:pPr>
      <w:r>
        <w:t>}</w:t>
      </w:r>
    </w:p>
    <w:p w:rsidR="00A23F26" w:rsidRDefault="001E2CD5" w:rsidP="00661C86">
      <w:pPr>
        <w:pStyle w:val="LabStepNumberedLevel2"/>
        <w:numPr>
          <w:ilvl w:val="1"/>
          <w:numId w:val="42"/>
        </w:numPr>
      </w:pPr>
      <w:r>
        <w:t xml:space="preserve">Implement the </w:t>
      </w:r>
      <w:r w:rsidRPr="00661C86">
        <w:rPr>
          <w:b/>
        </w:rPr>
        <w:t>Customers</w:t>
      </w:r>
      <w:r>
        <w:t xml:space="preserve"> class by adding properties for </w:t>
      </w:r>
      <w:r w:rsidRPr="00661C86">
        <w:rPr>
          <w:b/>
        </w:rPr>
        <w:t>Id</w:t>
      </w:r>
      <w:r>
        <w:t xml:space="preserve">, </w:t>
      </w:r>
      <w:proofErr w:type="spellStart"/>
      <w:r w:rsidRPr="00661C86">
        <w:rPr>
          <w:b/>
        </w:rPr>
        <w:t>FirstName</w:t>
      </w:r>
      <w:proofErr w:type="spellEnd"/>
      <w:r>
        <w:t xml:space="preserve">, </w:t>
      </w:r>
      <w:proofErr w:type="spellStart"/>
      <w:r w:rsidRPr="00661C86">
        <w:rPr>
          <w:b/>
        </w:rPr>
        <w:t>LastName</w:t>
      </w:r>
      <w:proofErr w:type="spellEnd"/>
      <w:r>
        <w:t xml:space="preserve">, </w:t>
      </w:r>
      <w:r w:rsidRPr="00661C86">
        <w:rPr>
          <w:b/>
        </w:rPr>
        <w:t>Company</w:t>
      </w:r>
      <w:r>
        <w:t xml:space="preserve">, </w:t>
      </w:r>
      <w:r w:rsidRPr="00661C86">
        <w:rPr>
          <w:b/>
        </w:rPr>
        <w:t>Email</w:t>
      </w:r>
      <w:r>
        <w:t xml:space="preserve">, </w:t>
      </w:r>
      <w:proofErr w:type="spellStart"/>
      <w:r w:rsidRPr="00661C86">
        <w:rPr>
          <w:b/>
        </w:rPr>
        <w:t>WorkPhone</w:t>
      </w:r>
      <w:proofErr w:type="spellEnd"/>
      <w:r>
        <w:t xml:space="preserve"> and </w:t>
      </w:r>
      <w:proofErr w:type="spellStart"/>
      <w:r w:rsidRPr="00661C86">
        <w:rPr>
          <w:b/>
        </w:rPr>
        <w:t>HomePhone</w:t>
      </w:r>
      <w:proofErr w:type="spellEnd"/>
      <w:r>
        <w:t xml:space="preserve"> as shown in the following code listing.</w:t>
      </w:r>
    </w:p>
    <w:p w:rsidR="00A23F26" w:rsidRDefault="00A23F26" w:rsidP="00661C86">
      <w:pPr>
        <w:pStyle w:val="LabStepCodeBlockLevel2"/>
      </w:pPr>
      <w:r>
        <w:t>public class Customer {</w:t>
      </w:r>
    </w:p>
    <w:p w:rsidR="00A23F26" w:rsidRDefault="00A23F26" w:rsidP="00661C86">
      <w:pPr>
        <w:pStyle w:val="LabStepCodeBlockLevel2"/>
      </w:pPr>
      <w:r>
        <w:t xml:space="preserve">  public int Id { get; set; }</w:t>
      </w:r>
    </w:p>
    <w:p w:rsidR="00A23F26" w:rsidRDefault="00A23F26" w:rsidP="00661C86">
      <w:pPr>
        <w:pStyle w:val="LabStepCodeBlockLevel2"/>
      </w:pPr>
      <w:r>
        <w:t xml:space="preserve">  public string FirstName { get; set; }</w:t>
      </w:r>
    </w:p>
    <w:p w:rsidR="00A23F26" w:rsidRDefault="00A23F26" w:rsidP="00661C86">
      <w:pPr>
        <w:pStyle w:val="LabStepCodeBlockLevel2"/>
      </w:pPr>
      <w:r>
        <w:t xml:space="preserve">  public string LastName { get; set; }</w:t>
      </w:r>
    </w:p>
    <w:p w:rsidR="00A23F26" w:rsidRDefault="00A23F26" w:rsidP="00661C86">
      <w:pPr>
        <w:pStyle w:val="LabStepCodeBlockLevel2"/>
      </w:pPr>
      <w:r>
        <w:t xml:space="preserve">  public string Company { get; set; }</w:t>
      </w:r>
    </w:p>
    <w:p w:rsidR="00A23F26" w:rsidRDefault="00A23F26" w:rsidP="00661C86">
      <w:pPr>
        <w:pStyle w:val="LabStepCodeBlockLevel2"/>
      </w:pPr>
      <w:r>
        <w:t xml:space="preserve">  public string Email { get; set; }</w:t>
      </w:r>
    </w:p>
    <w:p w:rsidR="00A23F26" w:rsidRDefault="00A23F26" w:rsidP="00661C86">
      <w:pPr>
        <w:pStyle w:val="LabStepCodeBlockLevel2"/>
      </w:pPr>
      <w:r>
        <w:t xml:space="preserve">  public string WorkPhone { get; set; }</w:t>
      </w:r>
    </w:p>
    <w:p w:rsidR="00A23F26" w:rsidRDefault="00A23F26" w:rsidP="00661C86">
      <w:pPr>
        <w:pStyle w:val="LabStepCodeBlockLevel2"/>
      </w:pPr>
      <w:r>
        <w:t xml:space="preserve">  public string HomePhone { get; set; }</w:t>
      </w:r>
    </w:p>
    <w:p w:rsidR="00A23F26" w:rsidRDefault="00A23F26" w:rsidP="00661C86">
      <w:pPr>
        <w:pStyle w:val="LabStepCodeBlockLevel2"/>
      </w:pPr>
      <w:r>
        <w:t>}</w:t>
      </w:r>
    </w:p>
    <w:p w:rsidR="004B2C8F" w:rsidRDefault="001E2CD5" w:rsidP="00661C86">
      <w:pPr>
        <w:pStyle w:val="LabStepNumberedLevel2"/>
        <w:numPr>
          <w:ilvl w:val="1"/>
          <w:numId w:val="42"/>
        </w:numPr>
      </w:pPr>
      <w:r>
        <w:t xml:space="preserve">Apply the </w:t>
      </w:r>
      <w:r w:rsidRPr="00661C86">
        <w:rPr>
          <w:b/>
        </w:rPr>
        <w:t>[Key]</w:t>
      </w:r>
      <w:r>
        <w:t xml:space="preserve"> attribute to the </w:t>
      </w:r>
      <w:r w:rsidRPr="00661C86">
        <w:rPr>
          <w:b/>
        </w:rPr>
        <w:t>Id</w:t>
      </w:r>
      <w:r>
        <w:t xml:space="preserve"> property to indicate that the </w:t>
      </w:r>
      <w:r w:rsidRPr="0082553D">
        <w:rPr>
          <w:b/>
        </w:rPr>
        <w:t>Id</w:t>
      </w:r>
      <w:r>
        <w:t xml:space="preserve"> value for each customer should be used as the primary key.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>public class Customer {</w:t>
      </w:r>
    </w:p>
    <w:p w:rsidR="004B2C8F" w:rsidRDefault="004B2C8F" w:rsidP="00661C86">
      <w:pPr>
        <w:pStyle w:val="LabStepCodeBlockLevel2"/>
      </w:pPr>
      <w:r>
        <w:t xml:space="preserve">  [Key]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>
        <w:t xml:space="preserve">  public int Id { get; set; }</w:t>
      </w:r>
    </w:p>
    <w:p w:rsidR="004B2C8F" w:rsidRDefault="001E2CD5" w:rsidP="00661C86">
      <w:pPr>
        <w:pStyle w:val="LabStepNumberedLevel2"/>
        <w:numPr>
          <w:ilvl w:val="1"/>
          <w:numId w:val="42"/>
        </w:numPr>
      </w:pPr>
      <w:r>
        <w:t xml:space="preserve">Apply the </w:t>
      </w:r>
      <w:r w:rsidRPr="00661C86">
        <w:rPr>
          <w:b/>
        </w:rPr>
        <w:t>[</w:t>
      </w:r>
      <w:proofErr w:type="spellStart"/>
      <w:r w:rsidRPr="00661C86">
        <w:rPr>
          <w:b/>
        </w:rPr>
        <w:t>DisplayName</w:t>
      </w:r>
      <w:proofErr w:type="spellEnd"/>
      <w:r w:rsidRPr="00661C86">
        <w:rPr>
          <w:b/>
        </w:rPr>
        <w:t>]</w:t>
      </w:r>
      <w:r>
        <w:t xml:space="preserve"> attribute to the </w:t>
      </w:r>
      <w:proofErr w:type="spellStart"/>
      <w:r w:rsidRPr="00661C86">
        <w:rPr>
          <w:b/>
        </w:rPr>
        <w:t>FirstName</w:t>
      </w:r>
      <w:proofErr w:type="spellEnd"/>
      <w:r>
        <w:t xml:space="preserve"> property, the </w:t>
      </w:r>
      <w:proofErr w:type="spellStart"/>
      <w:r w:rsidRPr="00661C86">
        <w:rPr>
          <w:b/>
        </w:rPr>
        <w:t>LastName</w:t>
      </w:r>
      <w:proofErr w:type="spellEnd"/>
      <w:r>
        <w:t xml:space="preserve"> property, the </w:t>
      </w:r>
      <w:proofErr w:type="spellStart"/>
      <w:r w:rsidRPr="00661C86">
        <w:rPr>
          <w:b/>
        </w:rPr>
        <w:t>WorkPhone</w:t>
      </w:r>
      <w:proofErr w:type="spellEnd"/>
      <w:r>
        <w:t xml:space="preserve"> property and the </w:t>
      </w:r>
      <w:proofErr w:type="spellStart"/>
      <w:r w:rsidRPr="00661C86">
        <w:rPr>
          <w:b/>
        </w:rPr>
        <w:t>HomePhone</w:t>
      </w:r>
      <w:proofErr w:type="spellEnd"/>
      <w:r>
        <w:t xml:space="preserve"> property to provide a more human-readable display name with a space as shown in the following code listing.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>public class Customer {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[Key]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int Id { get; set; }</w:t>
      </w:r>
    </w:p>
    <w:p w:rsidR="004B2C8F" w:rsidRDefault="004B2C8F" w:rsidP="00661C86">
      <w:pPr>
        <w:pStyle w:val="LabStepCodeBlockLevel2"/>
      </w:pPr>
      <w:r>
        <w:t xml:space="preserve">  [DisplayName("First Name")]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FirstName { get; set; }</w:t>
      </w:r>
    </w:p>
    <w:p w:rsidR="004B2C8F" w:rsidRDefault="004B2C8F" w:rsidP="00661C86">
      <w:pPr>
        <w:pStyle w:val="LabStepCodeBlockLevel2"/>
      </w:pPr>
      <w:r w:rsidRPr="004B2C8F">
        <w:t xml:space="preserve">  </w:t>
      </w:r>
      <w:r>
        <w:t>[DisplayName("Last Name")]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LastName { get; set; }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Company { get; set; }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Email { get; set; }</w:t>
      </w:r>
    </w:p>
    <w:p w:rsidR="004B2C8F" w:rsidRDefault="004B2C8F" w:rsidP="00661C86">
      <w:pPr>
        <w:pStyle w:val="LabStepCodeBlockLevel2"/>
      </w:pPr>
      <w:r>
        <w:t xml:space="preserve">  [DisplayName("Work Phone")]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WorkPhone { get; set; }</w:t>
      </w:r>
    </w:p>
    <w:p w:rsidR="004B2C8F" w:rsidRDefault="004B2C8F" w:rsidP="00661C86">
      <w:pPr>
        <w:pStyle w:val="LabStepCodeBlockLevel2"/>
      </w:pPr>
      <w:r>
        <w:t xml:space="preserve">  [DisplayName("Home Phone")]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 xml:space="preserve">  public string HomePhone { get; set; }</w:t>
      </w:r>
    </w:p>
    <w:p w:rsidR="004B2C8F" w:rsidRPr="00661C86" w:rsidRDefault="004B2C8F" w:rsidP="00661C86">
      <w:pPr>
        <w:pStyle w:val="LabStepCodeBlockLevel2"/>
        <w:rPr>
          <w:color w:val="808080" w:themeColor="background1" w:themeShade="80"/>
        </w:rPr>
      </w:pPr>
      <w:r w:rsidRPr="00661C86">
        <w:rPr>
          <w:color w:val="808080" w:themeColor="background1" w:themeShade="80"/>
        </w:rPr>
        <w:t>}</w:t>
      </w:r>
    </w:p>
    <w:p w:rsidR="004B2C8F" w:rsidRDefault="001E2CD5" w:rsidP="00661C86">
      <w:pPr>
        <w:pStyle w:val="LabStepNumberedLevel2"/>
      </w:pPr>
      <w:r>
        <w:t xml:space="preserve">Extend the </w:t>
      </w:r>
      <w:proofErr w:type="spellStart"/>
      <w:r w:rsidRPr="001E2CD5">
        <w:rPr>
          <w:b/>
        </w:rPr>
        <w:t>CustomersDB</w:t>
      </w:r>
      <w:proofErr w:type="spellEnd"/>
      <w:r>
        <w:t xml:space="preserve"> class by adding a new virtual property named </w:t>
      </w:r>
      <w:r w:rsidRPr="001E2CD5">
        <w:rPr>
          <w:b/>
        </w:rPr>
        <w:t>Customers</w:t>
      </w:r>
      <w:r>
        <w:t xml:space="preserve"> based on the type </w:t>
      </w:r>
      <w:proofErr w:type="spellStart"/>
      <w:r w:rsidRPr="001E2CD5">
        <w:rPr>
          <w:b/>
        </w:rPr>
        <w:t>DbSet</w:t>
      </w:r>
      <w:proofErr w:type="spellEnd"/>
      <w:r w:rsidRPr="001E2CD5">
        <w:rPr>
          <w:b/>
        </w:rPr>
        <w:t>&lt;Customer&gt;</w:t>
      </w:r>
      <w:r>
        <w:t>.</w:t>
      </w:r>
    </w:p>
    <w:p w:rsidR="00C01AF2" w:rsidRPr="0082553D" w:rsidRDefault="00C01AF2" w:rsidP="00661C86">
      <w:pPr>
        <w:pStyle w:val="LabStepCodeBlockLevel2"/>
        <w:rPr>
          <w:color w:val="808080" w:themeColor="background1" w:themeShade="80"/>
        </w:rPr>
      </w:pPr>
      <w:r w:rsidRPr="0082553D">
        <w:rPr>
          <w:color w:val="808080" w:themeColor="background1" w:themeShade="80"/>
        </w:rPr>
        <w:t>public class CustomersDB : DbContext {</w:t>
      </w:r>
    </w:p>
    <w:p w:rsidR="00C01AF2" w:rsidRPr="0082553D" w:rsidRDefault="00C01AF2" w:rsidP="00661C86">
      <w:pPr>
        <w:pStyle w:val="LabStepCodeBlockLevel2"/>
        <w:rPr>
          <w:color w:val="808080" w:themeColor="background1" w:themeShade="80"/>
        </w:rPr>
      </w:pPr>
      <w:r w:rsidRPr="0082553D">
        <w:rPr>
          <w:color w:val="808080" w:themeColor="background1" w:themeShade="80"/>
        </w:rPr>
        <w:t xml:space="preserve">  public CustomersDB()</w:t>
      </w:r>
    </w:p>
    <w:p w:rsidR="00C01AF2" w:rsidRPr="0082553D" w:rsidRDefault="00C01AF2" w:rsidP="00661C86">
      <w:pPr>
        <w:pStyle w:val="LabStepCodeBlockLevel2"/>
        <w:rPr>
          <w:color w:val="808080" w:themeColor="background1" w:themeShade="80"/>
        </w:rPr>
      </w:pPr>
      <w:r w:rsidRPr="0082553D">
        <w:rPr>
          <w:color w:val="808080" w:themeColor="background1" w:themeShade="80"/>
        </w:rPr>
        <w:t xml:space="preserve">    : base("name=CustomersDB") {</w:t>
      </w:r>
    </w:p>
    <w:p w:rsidR="00C01AF2" w:rsidRPr="0082553D" w:rsidRDefault="00C01AF2" w:rsidP="00661C86">
      <w:pPr>
        <w:pStyle w:val="LabStepCodeBlockLevel2"/>
        <w:rPr>
          <w:color w:val="808080" w:themeColor="background1" w:themeShade="80"/>
        </w:rPr>
      </w:pPr>
      <w:r w:rsidRPr="0082553D">
        <w:rPr>
          <w:color w:val="808080" w:themeColor="background1" w:themeShade="80"/>
        </w:rPr>
        <w:t xml:space="preserve">  }</w:t>
      </w:r>
    </w:p>
    <w:p w:rsidR="00C01AF2" w:rsidRDefault="00C01AF2" w:rsidP="00661C86">
      <w:pPr>
        <w:pStyle w:val="LabStepCodeBlockLevel2"/>
      </w:pPr>
      <w:r>
        <w:t xml:space="preserve">  public virtual DbSet&lt;Customer&gt; Customers { get; set; }</w:t>
      </w:r>
    </w:p>
    <w:p w:rsidR="00C01AF2" w:rsidRPr="0082553D" w:rsidRDefault="00C01AF2" w:rsidP="00661C86">
      <w:pPr>
        <w:pStyle w:val="LabStepCodeBlockLevel2"/>
        <w:rPr>
          <w:color w:val="808080" w:themeColor="background1" w:themeShade="80"/>
        </w:rPr>
      </w:pPr>
      <w:r w:rsidRPr="0082553D">
        <w:rPr>
          <w:color w:val="808080" w:themeColor="background1" w:themeShade="80"/>
        </w:rPr>
        <w:t>}</w:t>
      </w:r>
    </w:p>
    <w:p w:rsidR="00C01AF2" w:rsidRDefault="001E2CD5" w:rsidP="00661C86">
      <w:pPr>
        <w:pStyle w:val="LabStepNumberedLevel2"/>
        <w:numPr>
          <w:ilvl w:val="1"/>
          <w:numId w:val="42"/>
        </w:numPr>
      </w:pPr>
      <w:r>
        <w:lastRenderedPageBreak/>
        <w:t xml:space="preserve">At this point, the contents of the </w:t>
      </w:r>
      <w:proofErr w:type="spellStart"/>
      <w:r w:rsidRPr="00661C86">
        <w:rPr>
          <w:b/>
        </w:rPr>
        <w:t>CustomersDB.cs</w:t>
      </w:r>
      <w:proofErr w:type="spellEnd"/>
      <w:r>
        <w:t xml:space="preserve"> file should match the code following listing.</w:t>
      </w:r>
    </w:p>
    <w:p w:rsidR="00C01AF2" w:rsidRDefault="00C01AF2" w:rsidP="00661C86">
      <w:pPr>
        <w:pStyle w:val="LabStepCodeBlockLevel2"/>
      </w:pPr>
      <w:r>
        <w:t>using System;</w:t>
      </w:r>
    </w:p>
    <w:p w:rsidR="00C01AF2" w:rsidRDefault="00C01AF2" w:rsidP="00661C86">
      <w:pPr>
        <w:pStyle w:val="LabStepCodeBlockLevel2"/>
      </w:pPr>
      <w:r>
        <w:t>using System.ComponentModel;</w:t>
      </w:r>
    </w:p>
    <w:p w:rsidR="00C01AF2" w:rsidRDefault="00C01AF2" w:rsidP="00661C86">
      <w:pPr>
        <w:pStyle w:val="LabStepCodeBlockLevel2"/>
      </w:pPr>
      <w:r>
        <w:t>using System.ComponentModel.DataAnnotations;</w:t>
      </w:r>
    </w:p>
    <w:p w:rsidR="00C01AF2" w:rsidRDefault="00C01AF2" w:rsidP="00661C86">
      <w:pPr>
        <w:pStyle w:val="LabStepCodeBlockLevel2"/>
      </w:pPr>
      <w:r>
        <w:t>using System.Data.Entity;</w:t>
      </w:r>
    </w:p>
    <w:p w:rsidR="00C01AF2" w:rsidRDefault="00C01AF2" w:rsidP="00661C86">
      <w:pPr>
        <w:pStyle w:val="LabStepCodeBlockLevel2"/>
      </w:pPr>
    </w:p>
    <w:p w:rsidR="00C01AF2" w:rsidRDefault="00C01AF2" w:rsidP="00661C86">
      <w:pPr>
        <w:pStyle w:val="LabStepCodeBlockLevel2"/>
      </w:pPr>
      <w:r>
        <w:t>namespace CustomerManagerWeb.Models {</w:t>
      </w:r>
    </w:p>
    <w:p w:rsidR="00C01AF2" w:rsidRDefault="00C01AF2" w:rsidP="00661C86">
      <w:pPr>
        <w:pStyle w:val="LabStepCodeBlockLevel2"/>
      </w:pPr>
    </w:p>
    <w:p w:rsidR="00C01AF2" w:rsidRDefault="00C01AF2" w:rsidP="00661C86">
      <w:pPr>
        <w:pStyle w:val="LabStepCodeBlockLevel2"/>
      </w:pPr>
      <w:r>
        <w:t xml:space="preserve">  public class CustomersDB : DbContext {</w:t>
      </w:r>
    </w:p>
    <w:p w:rsidR="00C01AF2" w:rsidRDefault="00C01AF2" w:rsidP="00661C86">
      <w:pPr>
        <w:pStyle w:val="LabStepCodeBlockLevel2"/>
      </w:pPr>
      <w:r>
        <w:t xml:space="preserve">    public CustomersDB()</w:t>
      </w:r>
    </w:p>
    <w:p w:rsidR="00C01AF2" w:rsidRDefault="00C01AF2" w:rsidP="00661C86">
      <w:pPr>
        <w:pStyle w:val="LabStepCodeBlockLevel2"/>
      </w:pPr>
      <w:r>
        <w:t xml:space="preserve">        : base("name=CustomersDB") {</w:t>
      </w:r>
    </w:p>
    <w:p w:rsidR="00C01AF2" w:rsidRDefault="00C01AF2" w:rsidP="00661C86">
      <w:pPr>
        <w:pStyle w:val="LabStepCodeBlockLevel2"/>
      </w:pPr>
      <w:r>
        <w:t xml:space="preserve">    }</w:t>
      </w:r>
    </w:p>
    <w:p w:rsidR="00C01AF2" w:rsidRDefault="00C01AF2" w:rsidP="00661C86">
      <w:pPr>
        <w:pStyle w:val="LabStepCodeBlockLevel2"/>
      </w:pPr>
      <w:r>
        <w:t xml:space="preserve">    public virtual DbSet&lt;Customer&gt; Customers { get; set; }</w:t>
      </w:r>
    </w:p>
    <w:p w:rsidR="00C01AF2" w:rsidRDefault="00C01AF2" w:rsidP="00661C86">
      <w:pPr>
        <w:pStyle w:val="LabStepCodeBlockLevel2"/>
      </w:pPr>
      <w:r>
        <w:t xml:space="preserve">  }</w:t>
      </w:r>
    </w:p>
    <w:p w:rsidR="00C01AF2" w:rsidRDefault="00C01AF2" w:rsidP="00661C86">
      <w:pPr>
        <w:pStyle w:val="LabStepCodeBlockLevel2"/>
      </w:pPr>
    </w:p>
    <w:p w:rsidR="00C01AF2" w:rsidRDefault="00C01AF2" w:rsidP="00661C86">
      <w:pPr>
        <w:pStyle w:val="LabStepCodeBlockLevel2"/>
      </w:pPr>
      <w:r>
        <w:t xml:space="preserve">  public class Customer {</w:t>
      </w:r>
    </w:p>
    <w:p w:rsidR="00C01AF2" w:rsidRDefault="00C01AF2" w:rsidP="00661C86">
      <w:pPr>
        <w:pStyle w:val="LabStepCodeBlockLevel2"/>
      </w:pPr>
      <w:r>
        <w:t xml:space="preserve">    [Key]</w:t>
      </w:r>
    </w:p>
    <w:p w:rsidR="00C01AF2" w:rsidRDefault="00C01AF2" w:rsidP="00661C86">
      <w:pPr>
        <w:pStyle w:val="LabStepCodeBlockLevel2"/>
      </w:pPr>
      <w:r>
        <w:t xml:space="preserve">    public int Id { get; set; }</w:t>
      </w:r>
    </w:p>
    <w:p w:rsidR="00C01AF2" w:rsidRDefault="00C01AF2" w:rsidP="00661C86">
      <w:pPr>
        <w:pStyle w:val="LabStepCodeBlockLevel2"/>
      </w:pPr>
      <w:r>
        <w:t xml:space="preserve">    [DisplayName("First Name")]</w:t>
      </w:r>
    </w:p>
    <w:p w:rsidR="00C01AF2" w:rsidRDefault="00C01AF2" w:rsidP="00661C86">
      <w:pPr>
        <w:pStyle w:val="LabStepCodeBlockLevel2"/>
      </w:pPr>
      <w:r>
        <w:t xml:space="preserve">    public string FirstName { get; set; }</w:t>
      </w:r>
    </w:p>
    <w:p w:rsidR="00C01AF2" w:rsidRDefault="00C01AF2" w:rsidP="00661C86">
      <w:pPr>
        <w:pStyle w:val="LabStepCodeBlockLevel2"/>
      </w:pPr>
      <w:r>
        <w:t xml:space="preserve">    [DisplayName("Last Name")]</w:t>
      </w:r>
    </w:p>
    <w:p w:rsidR="00C01AF2" w:rsidRDefault="00C01AF2" w:rsidP="00661C86">
      <w:pPr>
        <w:pStyle w:val="LabStepCodeBlockLevel2"/>
      </w:pPr>
      <w:r>
        <w:t xml:space="preserve">    public string LastName { get; set; }</w:t>
      </w:r>
    </w:p>
    <w:p w:rsidR="00C01AF2" w:rsidRDefault="00C01AF2" w:rsidP="00661C86">
      <w:pPr>
        <w:pStyle w:val="LabStepCodeBlockLevel2"/>
      </w:pPr>
      <w:r>
        <w:t xml:space="preserve">    public string Company { get; set; }</w:t>
      </w:r>
    </w:p>
    <w:p w:rsidR="00C01AF2" w:rsidRDefault="00C01AF2" w:rsidP="00661C86">
      <w:pPr>
        <w:pStyle w:val="LabStepCodeBlockLevel2"/>
      </w:pPr>
      <w:r>
        <w:t xml:space="preserve">    public string Email { get; set; }</w:t>
      </w:r>
    </w:p>
    <w:p w:rsidR="00C01AF2" w:rsidRDefault="00C01AF2" w:rsidP="00661C86">
      <w:pPr>
        <w:pStyle w:val="LabStepCodeBlockLevel2"/>
      </w:pPr>
      <w:r>
        <w:t xml:space="preserve">    [DisplayName("Work Phone")]</w:t>
      </w:r>
    </w:p>
    <w:p w:rsidR="00C01AF2" w:rsidRDefault="00C01AF2" w:rsidP="00661C86">
      <w:pPr>
        <w:pStyle w:val="LabStepCodeBlockLevel2"/>
      </w:pPr>
      <w:r>
        <w:t xml:space="preserve">    public string WorkPhone { get; set; }</w:t>
      </w:r>
    </w:p>
    <w:p w:rsidR="00C01AF2" w:rsidRDefault="00C01AF2" w:rsidP="00661C86">
      <w:pPr>
        <w:pStyle w:val="LabStepCodeBlockLevel2"/>
      </w:pPr>
      <w:r>
        <w:t xml:space="preserve">    [DisplayName("Home Phone")]</w:t>
      </w:r>
    </w:p>
    <w:p w:rsidR="00C01AF2" w:rsidRDefault="00C01AF2" w:rsidP="00661C86">
      <w:pPr>
        <w:pStyle w:val="LabStepCodeBlockLevel2"/>
      </w:pPr>
      <w:r>
        <w:t xml:space="preserve">    public string HomePhone { get; set; }</w:t>
      </w:r>
    </w:p>
    <w:p w:rsidR="00C01AF2" w:rsidRDefault="00C01AF2" w:rsidP="00661C86">
      <w:pPr>
        <w:pStyle w:val="LabStepCodeBlockLevel2"/>
      </w:pPr>
      <w:r>
        <w:t xml:space="preserve">  }</w:t>
      </w:r>
    </w:p>
    <w:p w:rsidR="004B2C8F" w:rsidRDefault="00C01AF2" w:rsidP="00661C86">
      <w:pPr>
        <w:pStyle w:val="LabStepCodeBlockLevel2"/>
      </w:pPr>
      <w:r>
        <w:t>}</w:t>
      </w:r>
    </w:p>
    <w:p w:rsidR="00661C86" w:rsidRDefault="00661C86" w:rsidP="00661C86">
      <w:pPr>
        <w:pStyle w:val="LabStepNumberedLevel2"/>
        <w:numPr>
          <w:ilvl w:val="1"/>
          <w:numId w:val="42"/>
        </w:numPr>
      </w:pPr>
      <w:r>
        <w:t xml:space="preserve">Save and close </w:t>
      </w:r>
      <w:proofErr w:type="spellStart"/>
      <w:r w:rsidRPr="00661C86">
        <w:rPr>
          <w:b/>
        </w:rPr>
        <w:t>CustomersDB.cs</w:t>
      </w:r>
      <w:proofErr w:type="spellEnd"/>
      <w:r>
        <w:t>.</w:t>
      </w:r>
    </w:p>
    <w:p w:rsidR="00661C86" w:rsidRDefault="00661C86" w:rsidP="004B2C8F">
      <w:pPr>
        <w:pStyle w:val="LabStepNumbered"/>
        <w:numPr>
          <w:ilvl w:val="0"/>
          <w:numId w:val="42"/>
        </w:numPr>
      </w:pPr>
      <w:r>
        <w:t>Enable Entity Framework migrations for the current project.</w:t>
      </w:r>
    </w:p>
    <w:p w:rsidR="00661C86" w:rsidRDefault="00661C86" w:rsidP="00661C86">
      <w:pPr>
        <w:pStyle w:val="LabStepNumberedLevel2"/>
        <w:numPr>
          <w:ilvl w:val="1"/>
          <w:numId w:val="42"/>
        </w:numPr>
      </w:pPr>
      <w:r>
        <w:t xml:space="preserve">Drop down the Visual Studio </w:t>
      </w:r>
      <w:r w:rsidRPr="005031C4">
        <w:rPr>
          <w:b/>
        </w:rPr>
        <w:t>Tools</w:t>
      </w:r>
      <w:r>
        <w:t xml:space="preserve"> menu and select </w:t>
      </w:r>
      <w:proofErr w:type="spellStart"/>
      <w:r w:rsidR="005031C4" w:rsidRPr="005031C4">
        <w:rPr>
          <w:b/>
        </w:rPr>
        <w:t>NuG</w:t>
      </w:r>
      <w:r w:rsidRPr="005031C4">
        <w:rPr>
          <w:b/>
        </w:rPr>
        <w:t>et</w:t>
      </w:r>
      <w:proofErr w:type="spellEnd"/>
      <w:r w:rsidRPr="005031C4">
        <w:rPr>
          <w:b/>
        </w:rPr>
        <w:t xml:space="preserve"> Package Manager &gt; </w:t>
      </w:r>
      <w:r w:rsidR="005031C4" w:rsidRPr="005031C4">
        <w:rPr>
          <w:b/>
        </w:rPr>
        <w:t>Package Manager Console</w:t>
      </w:r>
      <w:r w:rsidR="005031C4">
        <w:t>.</w:t>
      </w:r>
    </w:p>
    <w:p w:rsidR="005031C4" w:rsidRDefault="005031C4" w:rsidP="005031C4">
      <w:pPr>
        <w:pStyle w:val="LabStepScreenshotLevel2"/>
      </w:pPr>
      <w:r>
        <w:drawing>
          <wp:inline distT="0" distB="0" distL="0" distR="0">
            <wp:extent cx="3707438" cy="1606550"/>
            <wp:effectExtent l="19050" t="19050" r="2667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"/>
                    <a:stretch/>
                  </pic:blipFill>
                  <pic:spPr bwMode="auto">
                    <a:xfrm>
                      <a:off x="0" y="0"/>
                      <a:ext cx="3719650" cy="161184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1C4" w:rsidRDefault="005031C4" w:rsidP="00661C86">
      <w:pPr>
        <w:pStyle w:val="LabStepNumberedLevel2"/>
        <w:numPr>
          <w:ilvl w:val="1"/>
          <w:numId w:val="42"/>
        </w:numPr>
      </w:pPr>
      <w:r>
        <w:t xml:space="preserve">You should see the </w:t>
      </w:r>
      <w:r w:rsidRPr="005031C4">
        <w:rPr>
          <w:b/>
        </w:rPr>
        <w:t>Package Manager Console</w:t>
      </w:r>
      <w:r>
        <w:t xml:space="preserve"> appears at the bottom of the Visual Studio window.</w:t>
      </w:r>
    </w:p>
    <w:p w:rsidR="005031C4" w:rsidRDefault="005031C4" w:rsidP="005031C4">
      <w:pPr>
        <w:pStyle w:val="LabStepScreenshotLevel2"/>
      </w:pPr>
      <w:r>
        <w:drawing>
          <wp:inline distT="0" distB="0" distL="0" distR="0" wp14:anchorId="0404F62D" wp14:editId="6DF1281A">
            <wp:extent cx="5631489" cy="147357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687" cy="14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4" w:rsidRDefault="005031C4" w:rsidP="00661C86">
      <w:pPr>
        <w:pStyle w:val="LabStepNumberedLevel2"/>
        <w:numPr>
          <w:ilvl w:val="1"/>
          <w:numId w:val="42"/>
        </w:numPr>
      </w:pPr>
      <w:r>
        <w:t xml:space="preserve">Using the mouse, place the cursor to the right of the </w:t>
      </w:r>
      <w:r w:rsidRPr="005031C4">
        <w:rPr>
          <w:b/>
        </w:rPr>
        <w:t>PM&gt;</w:t>
      </w:r>
      <w:r>
        <w:t xml:space="preserve"> prompt in the Package Manager Console.</w:t>
      </w:r>
    </w:p>
    <w:p w:rsidR="005031C4" w:rsidRDefault="005031C4" w:rsidP="00661C86">
      <w:pPr>
        <w:pStyle w:val="LabStepNumberedLevel2"/>
        <w:numPr>
          <w:ilvl w:val="1"/>
          <w:numId w:val="42"/>
        </w:numPr>
      </w:pPr>
      <w:r>
        <w:t xml:space="preserve">Type the following command and press the </w:t>
      </w:r>
      <w:r w:rsidRPr="005031C4">
        <w:rPr>
          <w:b/>
        </w:rPr>
        <w:t>ENTER</w:t>
      </w:r>
      <w:r>
        <w:t xml:space="preserve"> key to execute it.</w:t>
      </w:r>
    </w:p>
    <w:p w:rsidR="00AA55DC" w:rsidRDefault="00190A32" w:rsidP="005031C4">
      <w:pPr>
        <w:pStyle w:val="LabStepCodeBlockLevel2"/>
      </w:pPr>
      <w:r w:rsidRPr="00190A32">
        <w:t>Enable-M</w:t>
      </w:r>
      <w:r>
        <w:t xml:space="preserve">igrations -StartUpProjectName </w:t>
      </w:r>
      <w:r w:rsidRPr="00190A32">
        <w:t>CustomerManagerWeb</w:t>
      </w:r>
    </w:p>
    <w:p w:rsidR="005031C4" w:rsidRDefault="00BF48D4" w:rsidP="005031C4">
      <w:pPr>
        <w:pStyle w:val="LabStepNumberedLevel2"/>
        <w:numPr>
          <w:ilvl w:val="1"/>
          <w:numId w:val="42"/>
        </w:numPr>
      </w:pPr>
      <w:r>
        <w:lastRenderedPageBreak/>
        <w:t xml:space="preserve">Wait until you see the message that Code First Migrations have been enabled for the </w:t>
      </w:r>
      <w:proofErr w:type="spellStart"/>
      <w:r w:rsidRPr="00BF48D4">
        <w:rPr>
          <w:b/>
        </w:rPr>
        <w:t>CustomerManagerWeb</w:t>
      </w:r>
      <w:proofErr w:type="spellEnd"/>
      <w:r>
        <w:t xml:space="preserve"> project.</w:t>
      </w:r>
    </w:p>
    <w:p w:rsidR="00190A32" w:rsidRDefault="00190A32" w:rsidP="00190A32">
      <w:pPr>
        <w:pStyle w:val="LabStepScreenshotLevel2"/>
      </w:pPr>
      <w:r>
        <w:drawing>
          <wp:inline distT="0" distB="0" distL="0" distR="0" wp14:anchorId="57CD54DB" wp14:editId="7C45ABAC">
            <wp:extent cx="5256956" cy="1156530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0" cy="11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C4" w:rsidRDefault="00BF48D4" w:rsidP="00BF48D4">
      <w:pPr>
        <w:pStyle w:val="LabStepNumberedLevel2"/>
        <w:numPr>
          <w:ilvl w:val="1"/>
          <w:numId w:val="42"/>
        </w:numPr>
      </w:pPr>
      <w:r>
        <w:t xml:space="preserve">Once Migrations have been enabled, you should see that Visual Studio has created a new </w:t>
      </w:r>
      <w:r w:rsidRPr="00BF48D4">
        <w:rPr>
          <w:b/>
        </w:rPr>
        <w:t>Migrations</w:t>
      </w:r>
      <w:r>
        <w:t xml:space="preserve"> folder in the </w:t>
      </w:r>
      <w:proofErr w:type="spellStart"/>
      <w:r w:rsidRPr="00BF48D4">
        <w:rPr>
          <w:b/>
        </w:rPr>
        <w:t>CustomerManagerWeb</w:t>
      </w:r>
      <w:proofErr w:type="spellEnd"/>
      <w:r>
        <w:t xml:space="preserve"> project and inside that folder you should see a new C# source file named </w:t>
      </w:r>
      <w:proofErr w:type="spellStart"/>
      <w:r w:rsidRPr="00BF48D4">
        <w:rPr>
          <w:b/>
        </w:rPr>
        <w:t>Configuration.cs</w:t>
      </w:r>
      <w:proofErr w:type="spellEnd"/>
      <w:r>
        <w:t>.</w:t>
      </w:r>
    </w:p>
    <w:p w:rsidR="00190A32" w:rsidRDefault="00BF48D4" w:rsidP="00190A32">
      <w:pPr>
        <w:pStyle w:val="LabStepScreenshotLevel2"/>
      </w:pPr>
      <w:r>
        <w:drawing>
          <wp:inline distT="0" distB="0" distL="0" distR="0">
            <wp:extent cx="2139224" cy="1395817"/>
            <wp:effectExtent l="19050" t="19050" r="1397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37" cy="14020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48D4" w:rsidRDefault="00BF48D4" w:rsidP="002325E2">
      <w:pPr>
        <w:pStyle w:val="LabStepNumberedLevel2"/>
      </w:pPr>
      <w:r>
        <w:t xml:space="preserve">Examine the code that Visual Studio has generated inside </w:t>
      </w:r>
      <w:proofErr w:type="spellStart"/>
      <w:r w:rsidRPr="00BF48D4">
        <w:rPr>
          <w:b/>
        </w:rPr>
        <w:t>Configuration.cs</w:t>
      </w:r>
      <w:proofErr w:type="spellEnd"/>
      <w:r>
        <w:t xml:space="preserve">. You should see that there is a class named </w:t>
      </w:r>
      <w:r w:rsidRPr="00BF48D4">
        <w:rPr>
          <w:b/>
        </w:rPr>
        <w:t>Configuration</w:t>
      </w:r>
      <w:r>
        <w:t xml:space="preserve"> </w:t>
      </w:r>
      <w:r w:rsidR="0082553D">
        <w:t xml:space="preserve">inheriting </w:t>
      </w:r>
      <w:r>
        <w:t xml:space="preserve">from </w:t>
      </w:r>
      <w:proofErr w:type="spellStart"/>
      <w:r w:rsidRPr="00BF48D4">
        <w:rPr>
          <w:b/>
        </w:rPr>
        <w:t>DbMigrationsConfiguration</w:t>
      </w:r>
      <w:proofErr w:type="spellEnd"/>
      <w:r>
        <w:t xml:space="preserve"> </w:t>
      </w:r>
      <w:r w:rsidR="0082553D">
        <w:t xml:space="preserve">which </w:t>
      </w:r>
      <w:r>
        <w:t xml:space="preserve">contains a public default constructor and a </w:t>
      </w:r>
      <w:r w:rsidRPr="00BF48D4">
        <w:rPr>
          <w:b/>
        </w:rPr>
        <w:t>Seed</w:t>
      </w:r>
      <w:r>
        <w:t xml:space="preserve"> method.</w:t>
      </w:r>
    </w:p>
    <w:p w:rsidR="00BF48D4" w:rsidRDefault="00BF48D4" w:rsidP="00BF48D4">
      <w:pPr>
        <w:pStyle w:val="LabStepCodeBlockLevel2"/>
      </w:pPr>
      <w:r>
        <w:t>internal sealed class Configuration : DbMigrationsConfiguration&lt;CustomerManagerWeb.Models.CustomersDB&gt;{</w:t>
      </w:r>
    </w:p>
    <w:p w:rsidR="00BF48D4" w:rsidRDefault="00BF48D4" w:rsidP="00BF48D4">
      <w:pPr>
        <w:pStyle w:val="LabStepCodeBlockLevel2"/>
      </w:pPr>
    </w:p>
    <w:p w:rsidR="00BF48D4" w:rsidRDefault="00BF48D4" w:rsidP="00BF48D4">
      <w:pPr>
        <w:pStyle w:val="LabStepCodeBlockLevel2"/>
      </w:pPr>
      <w:r>
        <w:t xml:space="preserve">  public Configuration() {</w:t>
      </w:r>
    </w:p>
    <w:p w:rsidR="00BF48D4" w:rsidRDefault="00BF48D4" w:rsidP="00BF48D4">
      <w:pPr>
        <w:pStyle w:val="LabStepCodeBlockLevel2"/>
      </w:pPr>
      <w:r>
        <w:t xml:space="preserve">    AutomaticMigrationsEnabled = false;</w:t>
      </w:r>
    </w:p>
    <w:p w:rsidR="00BF48D4" w:rsidRDefault="00BF48D4" w:rsidP="00BF48D4">
      <w:pPr>
        <w:pStyle w:val="LabStepCodeBlockLevel2"/>
      </w:pPr>
      <w:r>
        <w:t xml:space="preserve">  }</w:t>
      </w:r>
    </w:p>
    <w:p w:rsidR="00BF48D4" w:rsidRDefault="00BF48D4" w:rsidP="00BF48D4">
      <w:pPr>
        <w:pStyle w:val="LabStepCodeBlockLevel2"/>
      </w:pPr>
    </w:p>
    <w:p w:rsidR="00BF48D4" w:rsidRDefault="00BF48D4" w:rsidP="00BF48D4">
      <w:pPr>
        <w:pStyle w:val="LabStepCodeBlockLevel2"/>
      </w:pPr>
      <w:r>
        <w:t xml:space="preserve">  protected override void Seed(CustomerManagerWeb.Models.CustomersDB context) {</w:t>
      </w:r>
    </w:p>
    <w:p w:rsidR="00BF48D4" w:rsidRDefault="00BF48D4" w:rsidP="00BF48D4">
      <w:pPr>
        <w:pStyle w:val="LabStepCodeBlockLevel2"/>
      </w:pPr>
      <w:r>
        <w:t xml:space="preserve">  }</w:t>
      </w:r>
    </w:p>
    <w:p w:rsidR="00BF48D4" w:rsidRDefault="00BF48D4" w:rsidP="00BF48D4">
      <w:pPr>
        <w:pStyle w:val="LabStepCodeBlockLevel2"/>
      </w:pPr>
    </w:p>
    <w:p w:rsidR="00BF48D4" w:rsidRDefault="00BF48D4" w:rsidP="00BF48D4">
      <w:pPr>
        <w:pStyle w:val="LabStepCodeBlockLevel2"/>
      </w:pPr>
      <w:r>
        <w:t>}</w:t>
      </w:r>
    </w:p>
    <w:p w:rsidR="00BB6E8E" w:rsidRDefault="00BB6E8E" w:rsidP="00BB6E8E">
      <w:pPr>
        <w:pStyle w:val="LabStepNumbered"/>
        <w:numPr>
          <w:ilvl w:val="0"/>
          <w:numId w:val="42"/>
        </w:numPr>
      </w:pPr>
      <w:r>
        <w:t xml:space="preserve">Use the </w:t>
      </w:r>
      <w:r w:rsidRPr="00BB6E8E">
        <w:rPr>
          <w:b/>
        </w:rPr>
        <w:t>Seed</w:t>
      </w:r>
      <w:r>
        <w:t xml:space="preserve"> method to populate the </w:t>
      </w:r>
      <w:r w:rsidRPr="0082553D">
        <w:rPr>
          <w:b/>
        </w:rPr>
        <w:t>Customers</w:t>
      </w:r>
      <w:r>
        <w:t xml:space="preserve"> table with sample customer records.</w:t>
      </w:r>
    </w:p>
    <w:p w:rsidR="00754CCB" w:rsidRDefault="00754CCB" w:rsidP="00BB6E8E">
      <w:pPr>
        <w:pStyle w:val="LabStepNumberedLevel2"/>
        <w:numPr>
          <w:ilvl w:val="1"/>
          <w:numId w:val="42"/>
        </w:numPr>
      </w:pPr>
      <w:r>
        <w:t xml:space="preserve">Inside </w:t>
      </w:r>
      <w:proofErr w:type="spellStart"/>
      <w:r w:rsidRPr="00754CCB">
        <w:rPr>
          <w:b/>
        </w:rPr>
        <w:t>Configuration.cs</w:t>
      </w:r>
      <w:proofErr w:type="spellEnd"/>
      <w:r>
        <w:t xml:space="preserve">, add </w:t>
      </w:r>
      <w:r w:rsidR="0082553D">
        <w:t xml:space="preserve">a new </w:t>
      </w:r>
      <w:r w:rsidRPr="00754CCB">
        <w:rPr>
          <w:b/>
        </w:rPr>
        <w:t>using</w:t>
      </w:r>
      <w:r>
        <w:t xml:space="preserve"> statement to import the </w:t>
      </w:r>
      <w:proofErr w:type="spellStart"/>
      <w:r w:rsidRPr="00754CCB">
        <w:rPr>
          <w:b/>
        </w:rPr>
        <w:t>CustomerManagerWeb.Models</w:t>
      </w:r>
      <w:proofErr w:type="spellEnd"/>
      <w:r>
        <w:t xml:space="preserve"> namespace.</w:t>
      </w:r>
    </w:p>
    <w:p w:rsidR="00754CCB" w:rsidRPr="00754CCB" w:rsidRDefault="00754CCB" w:rsidP="00754CCB">
      <w:pPr>
        <w:pStyle w:val="LabStepCodeBlockLevel2"/>
        <w:rPr>
          <w:color w:val="808080" w:themeColor="background1" w:themeShade="80"/>
        </w:rPr>
      </w:pPr>
      <w:r w:rsidRPr="00754CCB">
        <w:rPr>
          <w:color w:val="808080" w:themeColor="background1" w:themeShade="80"/>
        </w:rPr>
        <w:t>namespace CustomerManagerWeb.Migrations {</w:t>
      </w:r>
    </w:p>
    <w:p w:rsidR="00754CCB" w:rsidRPr="00754CCB" w:rsidRDefault="00754CCB" w:rsidP="00754CCB">
      <w:pPr>
        <w:pStyle w:val="LabStepCodeBlockLevel2"/>
        <w:rPr>
          <w:color w:val="808080" w:themeColor="background1" w:themeShade="80"/>
        </w:rPr>
      </w:pPr>
      <w:r w:rsidRPr="00754CCB">
        <w:rPr>
          <w:color w:val="808080" w:themeColor="background1" w:themeShade="80"/>
        </w:rPr>
        <w:t xml:space="preserve">  using System;</w:t>
      </w:r>
    </w:p>
    <w:p w:rsidR="00754CCB" w:rsidRPr="00754CCB" w:rsidRDefault="00754CCB" w:rsidP="00754CCB">
      <w:pPr>
        <w:pStyle w:val="LabStepCodeBlockLevel2"/>
        <w:rPr>
          <w:color w:val="808080" w:themeColor="background1" w:themeShade="80"/>
        </w:rPr>
      </w:pPr>
      <w:r w:rsidRPr="00754CCB">
        <w:rPr>
          <w:color w:val="808080" w:themeColor="background1" w:themeShade="80"/>
        </w:rPr>
        <w:t xml:space="preserve">  using System.Data.Entity;</w:t>
      </w:r>
    </w:p>
    <w:p w:rsidR="00754CCB" w:rsidRPr="00754CCB" w:rsidRDefault="00754CCB" w:rsidP="00754CCB">
      <w:pPr>
        <w:pStyle w:val="LabStepCodeBlockLevel2"/>
        <w:rPr>
          <w:color w:val="808080" w:themeColor="background1" w:themeShade="80"/>
        </w:rPr>
      </w:pPr>
      <w:r w:rsidRPr="00754CCB">
        <w:rPr>
          <w:color w:val="808080" w:themeColor="background1" w:themeShade="80"/>
        </w:rPr>
        <w:t xml:space="preserve">  using System.Data.Entity.Migrations;</w:t>
      </w:r>
    </w:p>
    <w:p w:rsidR="00754CCB" w:rsidRPr="00754CCB" w:rsidRDefault="00754CCB" w:rsidP="00754CCB">
      <w:pPr>
        <w:pStyle w:val="LabStepCodeBlockLevel2"/>
        <w:rPr>
          <w:color w:val="808080" w:themeColor="background1" w:themeShade="80"/>
        </w:rPr>
      </w:pPr>
      <w:r w:rsidRPr="00754CCB">
        <w:rPr>
          <w:color w:val="808080" w:themeColor="background1" w:themeShade="80"/>
        </w:rPr>
        <w:t xml:space="preserve">  using System.Linq;</w:t>
      </w:r>
    </w:p>
    <w:p w:rsidR="00754CCB" w:rsidRDefault="00754CCB" w:rsidP="00754CCB">
      <w:pPr>
        <w:pStyle w:val="LabStepCodeBlockLevel2"/>
      </w:pPr>
      <w:r>
        <w:t xml:space="preserve">  using CustomerManagerWeb.Models;</w:t>
      </w:r>
    </w:p>
    <w:p w:rsidR="005031C4" w:rsidRDefault="00BB6E8E" w:rsidP="00BB6E8E">
      <w:pPr>
        <w:pStyle w:val="LabStepNumberedLevel2"/>
        <w:numPr>
          <w:ilvl w:val="1"/>
          <w:numId w:val="42"/>
        </w:numPr>
      </w:pPr>
      <w:r>
        <w:t xml:space="preserve">The </w:t>
      </w:r>
      <w:r w:rsidR="00BF48D4" w:rsidRPr="00BB6E8E">
        <w:rPr>
          <w:b/>
        </w:rPr>
        <w:t>Seed</w:t>
      </w:r>
      <w:r w:rsidR="00BF48D4">
        <w:t xml:space="preserve"> method </w:t>
      </w:r>
      <w:r>
        <w:t xml:space="preserve">is used to add sample data into tables when the Entity Framework creates a database using Code First migration. For example, you can modify the </w:t>
      </w:r>
      <w:r w:rsidRPr="00BB6E8E">
        <w:rPr>
          <w:b/>
        </w:rPr>
        <w:t>Seed</w:t>
      </w:r>
      <w:r>
        <w:t xml:space="preserve"> method as shown in the following code listing to add a customer record.</w:t>
      </w:r>
    </w:p>
    <w:p w:rsidR="00BB6E8E" w:rsidRDefault="00BB6E8E" w:rsidP="00BB6E8E">
      <w:pPr>
        <w:pStyle w:val="LabStepCodeBlockLevel2"/>
      </w:pPr>
      <w:r>
        <w:t>protected override void Seed(CustomersDB context) {</w:t>
      </w:r>
    </w:p>
    <w:p w:rsidR="00BB6E8E" w:rsidRDefault="00BB6E8E" w:rsidP="00BB6E8E">
      <w:pPr>
        <w:pStyle w:val="LabStepCodeBlockLevel2"/>
      </w:pPr>
    </w:p>
    <w:p w:rsidR="00BB6E8E" w:rsidRDefault="00BB6E8E" w:rsidP="00BB6E8E">
      <w:pPr>
        <w:pStyle w:val="LabStepCodeBlockLevel2"/>
      </w:pPr>
      <w:r>
        <w:t xml:space="preserve">  context.Customers.Add(</w:t>
      </w:r>
    </w:p>
    <w:p w:rsidR="00BB6E8E" w:rsidRDefault="00BB6E8E" w:rsidP="00BB6E8E">
      <w:pPr>
        <w:pStyle w:val="LabStepCodeBlockLevel2"/>
      </w:pPr>
      <w:r>
        <w:t xml:space="preserve">    new Customer { </w:t>
      </w:r>
    </w:p>
    <w:p w:rsidR="00BB6E8E" w:rsidRDefault="00BB6E8E" w:rsidP="00BB6E8E">
      <w:pPr>
        <w:pStyle w:val="LabStepCodeBlockLevel2"/>
      </w:pPr>
      <w:r>
        <w:t xml:space="preserve">      FirstName = "Buck", </w:t>
      </w:r>
    </w:p>
    <w:p w:rsidR="00BB6E8E" w:rsidRDefault="00BB6E8E" w:rsidP="00BB6E8E">
      <w:pPr>
        <w:pStyle w:val="LabStepCodeBlockLevel2"/>
      </w:pPr>
      <w:r>
        <w:t xml:space="preserve">      LastName = "Adams", </w:t>
      </w:r>
    </w:p>
    <w:p w:rsidR="00BB6E8E" w:rsidRDefault="00BB6E8E" w:rsidP="00BB6E8E">
      <w:pPr>
        <w:pStyle w:val="LabStepCodeBlockLevel2"/>
      </w:pPr>
      <w:r>
        <w:t xml:space="preserve">      Company = "The Hanso Foundation", </w:t>
      </w:r>
    </w:p>
    <w:p w:rsidR="00BB6E8E" w:rsidRDefault="00BB6E8E" w:rsidP="00BB6E8E">
      <w:pPr>
        <w:pStyle w:val="LabStepCodeBlockLevel2"/>
      </w:pPr>
      <w:r>
        <w:t xml:space="preserve">      Email = "Buck.Adams@TheHansoFoundation.com", </w:t>
      </w:r>
      <w:r>
        <w:br/>
        <w:t xml:space="preserve">      WorkPhone = "1(503)777-1111", </w:t>
      </w:r>
      <w:r>
        <w:br/>
        <w:t xml:space="preserve">      HomePhone = "1(503)666-8888"</w:t>
      </w:r>
    </w:p>
    <w:p w:rsidR="00BB6E8E" w:rsidRDefault="00BB6E8E" w:rsidP="00BB6E8E">
      <w:pPr>
        <w:pStyle w:val="LabStepCodeBlockLevel2"/>
      </w:pPr>
      <w:r>
        <w:t xml:space="preserve">    }</w:t>
      </w:r>
    </w:p>
    <w:p w:rsidR="00BB6E8E" w:rsidRDefault="00BB6E8E" w:rsidP="00BB6E8E">
      <w:pPr>
        <w:pStyle w:val="LabStepCodeBlockLevel2"/>
      </w:pPr>
      <w:r>
        <w:t xml:space="preserve">  );</w:t>
      </w:r>
    </w:p>
    <w:p w:rsidR="00BB6E8E" w:rsidRDefault="00BB6E8E" w:rsidP="00BB6E8E">
      <w:pPr>
        <w:pStyle w:val="LabStepCodeBlockLevel2"/>
      </w:pPr>
      <w:r>
        <w:t>}</w:t>
      </w:r>
    </w:p>
    <w:p w:rsidR="00BB6E8E" w:rsidRDefault="00BB6E8E" w:rsidP="00754CCB">
      <w:pPr>
        <w:pStyle w:val="LabExerciseCallout"/>
      </w:pPr>
      <w:r>
        <w:lastRenderedPageBreak/>
        <w:t xml:space="preserve">Instead of having you type in </w:t>
      </w:r>
      <w:r w:rsidR="00754CCB">
        <w:t xml:space="preserve">lots of </w:t>
      </w:r>
      <w:r>
        <w:t xml:space="preserve">code to add </w:t>
      </w:r>
      <w:r w:rsidR="00754CCB">
        <w:t xml:space="preserve">a dozen </w:t>
      </w:r>
      <w:r>
        <w:t>customer records, you will copy-and-paste code we have provided to you</w:t>
      </w:r>
      <w:r w:rsidR="00754CCB">
        <w:t xml:space="preserve"> in a text file in your student folder</w:t>
      </w:r>
      <w:r>
        <w:t xml:space="preserve">. </w:t>
      </w:r>
    </w:p>
    <w:p w:rsidR="004B2C8F" w:rsidRDefault="00754CCB" w:rsidP="00BB6E8E">
      <w:pPr>
        <w:pStyle w:val="LabStepNumberedLevel2"/>
        <w:numPr>
          <w:ilvl w:val="1"/>
          <w:numId w:val="42"/>
        </w:numPr>
      </w:pPr>
      <w:r>
        <w:t>Using Windows Explorer, locate and open the text file at the following path in your student folder</w:t>
      </w:r>
      <w:r w:rsidR="00AA55DC">
        <w:t>.</w:t>
      </w:r>
    </w:p>
    <w:p w:rsidR="00754CCB" w:rsidRDefault="00754CCB" w:rsidP="00754CCB">
      <w:pPr>
        <w:pStyle w:val="LabStepCodeBlockLevel2"/>
      </w:pPr>
      <w:r>
        <w:t>C:\Student</w:t>
      </w:r>
      <w:r w:rsidRPr="00754CCB">
        <w:t>\Modules\MVC\Lab\Snippets</w:t>
      </w:r>
      <w:r w:rsidR="0082553D">
        <w:t>\</w:t>
      </w:r>
      <w:r w:rsidR="0082553D" w:rsidRPr="0082553D">
        <w:t>Configuration.Seed.cs.txt</w:t>
      </w:r>
    </w:p>
    <w:p w:rsidR="00754CCB" w:rsidRDefault="00754CCB" w:rsidP="00BB6E8E">
      <w:pPr>
        <w:pStyle w:val="LabStepNumberedLevel2"/>
        <w:numPr>
          <w:ilvl w:val="1"/>
          <w:numId w:val="42"/>
        </w:numPr>
      </w:pPr>
      <w:r>
        <w:t xml:space="preserve">Copy the code for the </w:t>
      </w:r>
      <w:r w:rsidRPr="00754CCB">
        <w:rPr>
          <w:b/>
        </w:rPr>
        <w:t>Seed</w:t>
      </w:r>
      <w:r>
        <w:t xml:space="preserve"> method out of the text file and paste into </w:t>
      </w:r>
      <w:proofErr w:type="spellStart"/>
      <w:r w:rsidRPr="00754CCB">
        <w:rPr>
          <w:b/>
        </w:rPr>
        <w:t>Configuration.cs</w:t>
      </w:r>
      <w:proofErr w:type="spellEnd"/>
      <w:r>
        <w:t xml:space="preserve"> to replace the existing </w:t>
      </w:r>
      <w:r w:rsidRPr="00754CCB">
        <w:rPr>
          <w:b/>
        </w:rPr>
        <w:t>Seed</w:t>
      </w:r>
      <w:r>
        <w:t xml:space="preserve"> method.</w:t>
      </w:r>
    </w:p>
    <w:p w:rsidR="00754CCB" w:rsidRDefault="00754CCB" w:rsidP="00BB6E8E">
      <w:pPr>
        <w:pStyle w:val="LabStepNumberedLevel2"/>
        <w:numPr>
          <w:ilvl w:val="1"/>
          <w:numId w:val="42"/>
        </w:numPr>
      </w:pPr>
      <w:r>
        <w:t xml:space="preserve">At this point, the </w:t>
      </w:r>
      <w:r w:rsidRPr="00754CCB">
        <w:rPr>
          <w:b/>
        </w:rPr>
        <w:t>Configuration</w:t>
      </w:r>
      <w:r>
        <w:t xml:space="preserve"> class in your project should match the following screenshot.</w:t>
      </w:r>
    </w:p>
    <w:p w:rsidR="00754CCB" w:rsidRDefault="00754CCB" w:rsidP="00754CCB">
      <w:pPr>
        <w:pStyle w:val="LabStepScreenshotLevel2"/>
      </w:pPr>
      <w:r>
        <w:drawing>
          <wp:inline distT="0" distB="0" distL="0" distR="0">
            <wp:extent cx="5462781" cy="2330928"/>
            <wp:effectExtent l="19050" t="19050" r="2413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35" cy="23374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4CCB" w:rsidRDefault="00415AE5" w:rsidP="00BB6E8E">
      <w:pPr>
        <w:pStyle w:val="LabStepNumberedLevel2"/>
        <w:numPr>
          <w:ilvl w:val="1"/>
          <w:numId w:val="42"/>
        </w:numPr>
      </w:pPr>
      <w:r>
        <w:t xml:space="preserve">Save and close </w:t>
      </w:r>
      <w:proofErr w:type="spellStart"/>
      <w:r w:rsidRPr="00415AE5">
        <w:rPr>
          <w:b/>
        </w:rPr>
        <w:t>Configuration.cs</w:t>
      </w:r>
      <w:proofErr w:type="spellEnd"/>
      <w:r>
        <w:t>.</w:t>
      </w:r>
    </w:p>
    <w:p w:rsidR="00415AE5" w:rsidRDefault="00415AE5" w:rsidP="00902C4E">
      <w:pPr>
        <w:pStyle w:val="LabStepNumbered"/>
        <w:numPr>
          <w:ilvl w:val="0"/>
          <w:numId w:val="42"/>
        </w:numPr>
      </w:pPr>
      <w:r>
        <w:t xml:space="preserve">Update the connection string for the Entity Framework data model in the </w:t>
      </w:r>
      <w:proofErr w:type="spellStart"/>
      <w:r w:rsidRPr="00415AE5">
        <w:rPr>
          <w:b/>
        </w:rPr>
        <w:t>web.config</w:t>
      </w:r>
      <w:proofErr w:type="spellEnd"/>
      <w:r>
        <w:t xml:space="preserve"> file.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Open the </w:t>
      </w:r>
      <w:proofErr w:type="spellStart"/>
      <w:r w:rsidRPr="00415AE5">
        <w:rPr>
          <w:b/>
        </w:rPr>
        <w:t>web.config</w:t>
      </w:r>
      <w:proofErr w:type="spellEnd"/>
      <w:r>
        <w:t xml:space="preserve"> for the </w:t>
      </w:r>
      <w:proofErr w:type="spellStart"/>
      <w:r w:rsidRPr="00415AE5">
        <w:rPr>
          <w:b/>
        </w:rPr>
        <w:t>CustomerManagerWeb</w:t>
      </w:r>
      <w:proofErr w:type="spellEnd"/>
      <w:r>
        <w:t xml:space="preserve"> project and scroll down to the bottom.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Locate the </w:t>
      </w:r>
      <w:proofErr w:type="spellStart"/>
      <w:r w:rsidRPr="00415AE5">
        <w:rPr>
          <w:b/>
        </w:rPr>
        <w:t>connectionStrings</w:t>
      </w:r>
      <w:proofErr w:type="spellEnd"/>
      <w:r>
        <w:t xml:space="preserve"> section and the </w:t>
      </w:r>
      <w:r w:rsidRPr="00415AE5">
        <w:rPr>
          <w:b/>
        </w:rPr>
        <w:t>add</w:t>
      </w:r>
      <w:r>
        <w:t xml:space="preserve"> element for the connection string named </w:t>
      </w:r>
      <w:proofErr w:type="spellStart"/>
      <w:r w:rsidRPr="00415AE5">
        <w:rPr>
          <w:b/>
        </w:rPr>
        <w:t>CustomersDB</w:t>
      </w:r>
      <w:proofErr w:type="spellEnd"/>
      <w:r>
        <w:t>.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Inspect the value for the </w:t>
      </w:r>
      <w:r w:rsidRPr="00E55C9F">
        <w:rPr>
          <w:b/>
        </w:rPr>
        <w:t>initial catalog</w:t>
      </w:r>
      <w:r>
        <w:t xml:space="preserve"> </w:t>
      </w:r>
      <w:r w:rsidR="00E55C9F">
        <w:t xml:space="preserve">property </w:t>
      </w:r>
      <w:r>
        <w:t xml:space="preserve">which has a value of </w:t>
      </w:r>
      <w:proofErr w:type="spellStart"/>
      <w:r w:rsidRPr="00415AE5">
        <w:rPr>
          <w:b/>
        </w:rPr>
        <w:t>CustomerManagerWeb.Models.CustomerDB</w:t>
      </w:r>
      <w:proofErr w:type="spellEnd"/>
      <w:r>
        <w:t>.</w:t>
      </w:r>
    </w:p>
    <w:p w:rsidR="00415AE5" w:rsidRDefault="00415AE5" w:rsidP="00415AE5">
      <w:pPr>
        <w:pStyle w:val="LabStepScreenshotLevel2"/>
      </w:pPr>
      <w:r>
        <w:drawing>
          <wp:inline distT="0" distB="0" distL="0" distR="0">
            <wp:extent cx="5817069" cy="558163"/>
            <wp:effectExtent l="19050" t="19050" r="12700" b="13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65" cy="5629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15AE5" w:rsidRDefault="00E55C9F" w:rsidP="00E55C9F">
      <w:pPr>
        <w:pStyle w:val="LabStepNumberedLevel2"/>
        <w:numPr>
          <w:ilvl w:val="1"/>
          <w:numId w:val="42"/>
        </w:numPr>
      </w:pPr>
      <w:r>
        <w:t xml:space="preserve">Modify the value for the </w:t>
      </w:r>
      <w:r w:rsidRPr="00E55C9F">
        <w:rPr>
          <w:b/>
        </w:rPr>
        <w:t>initial catalog</w:t>
      </w:r>
      <w:r>
        <w:t xml:space="preserve"> property to </w:t>
      </w:r>
      <w:proofErr w:type="spellStart"/>
      <w:r w:rsidRPr="00E55C9F">
        <w:rPr>
          <w:b/>
        </w:rPr>
        <w:t>CustomerDB_DEV</w:t>
      </w:r>
      <w:proofErr w:type="spellEnd"/>
      <w:r>
        <w:t>.</w:t>
      </w:r>
    </w:p>
    <w:p w:rsidR="00E55C9F" w:rsidRDefault="00E55C9F" w:rsidP="00E55C9F">
      <w:pPr>
        <w:pStyle w:val="LabStepScreenshotLevel2"/>
      </w:pPr>
      <w:r>
        <w:drawing>
          <wp:inline distT="0" distB="0" distL="0" distR="0">
            <wp:extent cx="5752959" cy="453115"/>
            <wp:effectExtent l="19050" t="19050" r="19685" b="234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939" cy="4631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5C9F" w:rsidRDefault="00E55C9F" w:rsidP="00E55C9F">
      <w:pPr>
        <w:pStyle w:val="LabStepNumberedLevel2"/>
        <w:numPr>
          <w:ilvl w:val="1"/>
          <w:numId w:val="42"/>
        </w:numPr>
      </w:pPr>
      <w:r>
        <w:t xml:space="preserve">Save and close </w:t>
      </w:r>
      <w:proofErr w:type="spellStart"/>
      <w:r w:rsidRPr="00E55C9F">
        <w:rPr>
          <w:b/>
        </w:rPr>
        <w:t>web.config</w:t>
      </w:r>
      <w:proofErr w:type="spellEnd"/>
      <w:r>
        <w:t>.</w:t>
      </w:r>
    </w:p>
    <w:p w:rsidR="00AA55DC" w:rsidRDefault="00E55C9F" w:rsidP="00902C4E">
      <w:pPr>
        <w:pStyle w:val="LabStepNumbered"/>
        <w:numPr>
          <w:ilvl w:val="0"/>
          <w:numId w:val="42"/>
        </w:numPr>
      </w:pPr>
      <w:r>
        <w:t xml:space="preserve">Use the </w:t>
      </w:r>
      <w:r w:rsidR="00415AE5">
        <w:t xml:space="preserve">Package Manager </w:t>
      </w:r>
      <w:r>
        <w:t>Console to create a new SQL Server database from the Code First data model</w:t>
      </w:r>
      <w:r w:rsidR="00AA55DC">
        <w:t>.</w:t>
      </w:r>
    </w:p>
    <w:p w:rsidR="00415AE5" w:rsidRDefault="00E55C9F" w:rsidP="00415AE5">
      <w:pPr>
        <w:pStyle w:val="LabStepNumberedLevel2"/>
        <w:numPr>
          <w:ilvl w:val="1"/>
          <w:numId w:val="42"/>
        </w:numPr>
      </w:pPr>
      <w:r>
        <w:t xml:space="preserve">Navigate back to the </w:t>
      </w:r>
      <w:r w:rsidR="00415AE5" w:rsidRPr="005031C4">
        <w:rPr>
          <w:b/>
        </w:rPr>
        <w:t>Package Manager Console</w:t>
      </w:r>
      <w:r w:rsidR="00415AE5">
        <w:t xml:space="preserve"> window.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Using the mouse, place the cursor to the right of the </w:t>
      </w:r>
      <w:r w:rsidRPr="005031C4">
        <w:rPr>
          <w:b/>
        </w:rPr>
        <w:t>PM&gt;</w:t>
      </w:r>
      <w:r>
        <w:t xml:space="preserve"> prompt in the Package Manager Console.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Type the following command and press the </w:t>
      </w:r>
      <w:r w:rsidRPr="005031C4">
        <w:rPr>
          <w:b/>
        </w:rPr>
        <w:t>ENTER</w:t>
      </w:r>
      <w:r>
        <w:t xml:space="preserve"> key to execute it.</w:t>
      </w:r>
    </w:p>
    <w:p w:rsidR="00415AE5" w:rsidRDefault="00E55C9F" w:rsidP="00415AE5">
      <w:pPr>
        <w:pStyle w:val="LabStepCodeBlockLevel2"/>
      </w:pPr>
      <w:r w:rsidRPr="00E55C9F">
        <w:t>Add-Migration InitialDatabaseCrea</w:t>
      </w:r>
      <w:r w:rsidR="00D44A09">
        <w:t>tion -StartUpProjectName Custom</w:t>
      </w:r>
      <w:r w:rsidRPr="00E55C9F">
        <w:t>erManagerWeb</w:t>
      </w:r>
    </w:p>
    <w:p w:rsidR="00415AE5" w:rsidRDefault="00415AE5" w:rsidP="00415AE5">
      <w:pPr>
        <w:pStyle w:val="LabStepNumberedLevel2"/>
        <w:numPr>
          <w:ilvl w:val="1"/>
          <w:numId w:val="42"/>
        </w:numPr>
      </w:pPr>
      <w:r>
        <w:t xml:space="preserve">Wait until </w:t>
      </w:r>
      <w:r w:rsidR="0082553D">
        <w:t>the command completes its execution</w:t>
      </w:r>
      <w:r>
        <w:t>.</w:t>
      </w:r>
    </w:p>
    <w:p w:rsidR="00E55C9F" w:rsidRDefault="00E55C9F" w:rsidP="00E55C9F">
      <w:pPr>
        <w:pStyle w:val="LabStepScreenshotLevel2"/>
      </w:pPr>
      <w:r>
        <w:lastRenderedPageBreak/>
        <w:drawing>
          <wp:inline distT="0" distB="0" distL="0" distR="0" wp14:anchorId="21B9E1D7" wp14:editId="504AAD36">
            <wp:extent cx="5486400" cy="1177036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4649" cy="11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3D" w:rsidRDefault="0082553D" w:rsidP="0082553D">
      <w:pPr>
        <w:pStyle w:val="LabExerciseCallout"/>
      </w:pPr>
      <w:r>
        <w:t xml:space="preserve">Now that you have created the first migration, you can now create a SQL Server database using the </w:t>
      </w:r>
      <w:r w:rsidRPr="0082553D">
        <w:rPr>
          <w:b/>
        </w:rPr>
        <w:t>Update-Database</w:t>
      </w:r>
      <w:r>
        <w:t xml:space="preserve"> command.</w:t>
      </w:r>
    </w:p>
    <w:p w:rsidR="002B6EED" w:rsidRDefault="002B6EED" w:rsidP="002B6EED">
      <w:pPr>
        <w:pStyle w:val="LabStepNumberedLevel2"/>
        <w:numPr>
          <w:ilvl w:val="1"/>
          <w:numId w:val="42"/>
        </w:numPr>
      </w:pPr>
      <w:r>
        <w:t xml:space="preserve">Type the following command and press the </w:t>
      </w:r>
      <w:r w:rsidRPr="005031C4">
        <w:rPr>
          <w:b/>
        </w:rPr>
        <w:t>ENTER</w:t>
      </w:r>
      <w:r>
        <w:t xml:space="preserve"> key to execute it.</w:t>
      </w:r>
    </w:p>
    <w:p w:rsidR="002B6EED" w:rsidRDefault="002B6EED" w:rsidP="002B6EED">
      <w:pPr>
        <w:pStyle w:val="LabStepCodeBlockLevel2"/>
      </w:pPr>
      <w:r>
        <w:t xml:space="preserve">Update-Database </w:t>
      </w:r>
      <w:r w:rsidR="00D44A09">
        <w:t>-StartUpProjectName Custom</w:t>
      </w:r>
      <w:r w:rsidRPr="00E55C9F">
        <w:t>erManagerWeb</w:t>
      </w:r>
    </w:p>
    <w:p w:rsidR="002B6EED" w:rsidRDefault="002B6EED" w:rsidP="002B6EED">
      <w:pPr>
        <w:pStyle w:val="LabStepNumberedLevel2"/>
        <w:numPr>
          <w:ilvl w:val="1"/>
          <w:numId w:val="42"/>
        </w:numPr>
      </w:pPr>
      <w:r>
        <w:t xml:space="preserve">Wait until </w:t>
      </w:r>
      <w:r w:rsidR="0082553D">
        <w:t>the command completes its execution</w:t>
      </w:r>
      <w:r>
        <w:t>.</w:t>
      </w:r>
    </w:p>
    <w:p w:rsidR="00AA55DC" w:rsidRDefault="002B6EED" w:rsidP="002B6EED">
      <w:pPr>
        <w:pStyle w:val="LabStepScreenshotLevel2"/>
      </w:pPr>
      <w:r>
        <w:drawing>
          <wp:inline distT="0" distB="0" distL="0" distR="0" wp14:anchorId="084F90A3" wp14:editId="45BCB566">
            <wp:extent cx="5621367" cy="1152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3535" cy="11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ED" w:rsidRDefault="002B6EED" w:rsidP="0082553D">
      <w:pPr>
        <w:pStyle w:val="LabExerciseCallout"/>
      </w:pPr>
      <w:r>
        <w:t>At this point, you have gone through all the steps required to create a SQL Server database for your application.</w:t>
      </w:r>
      <w:r w:rsidR="0082553D">
        <w:t xml:space="preserve"> In the next step, you will use a Visual Studio utility named the </w:t>
      </w:r>
      <w:r w:rsidR="0082553D" w:rsidRPr="00262F4C">
        <w:rPr>
          <w:b/>
        </w:rPr>
        <w:t>SQL Server Object Explorer</w:t>
      </w:r>
      <w:r w:rsidR="0082553D">
        <w:t xml:space="preserve"> to inspect the new database and the data inside.</w:t>
      </w:r>
    </w:p>
    <w:p w:rsidR="00AA55DC" w:rsidRDefault="002B6EED" w:rsidP="00902C4E">
      <w:pPr>
        <w:pStyle w:val="LabStepNumbered"/>
        <w:numPr>
          <w:ilvl w:val="0"/>
          <w:numId w:val="42"/>
        </w:numPr>
      </w:pPr>
      <w:r>
        <w:t xml:space="preserve">Verify that the SQL Server database named </w:t>
      </w:r>
      <w:proofErr w:type="spellStart"/>
      <w:r w:rsidRPr="002B6EED">
        <w:rPr>
          <w:b/>
        </w:rPr>
        <w:t>CustomerDB_DEV</w:t>
      </w:r>
      <w:proofErr w:type="spellEnd"/>
      <w:r>
        <w:t xml:space="preserve"> has been created.</w:t>
      </w:r>
    </w:p>
    <w:p w:rsidR="002B6EED" w:rsidRDefault="0082553D" w:rsidP="002B6EED">
      <w:pPr>
        <w:pStyle w:val="LabStepNumberedLevel2"/>
        <w:numPr>
          <w:ilvl w:val="1"/>
          <w:numId w:val="42"/>
        </w:numPr>
      </w:pPr>
      <w:r>
        <w:t xml:space="preserve">Drop down </w:t>
      </w:r>
      <w:r w:rsidR="002B6EED" w:rsidRPr="0082553D">
        <w:rPr>
          <w:b/>
        </w:rPr>
        <w:t>View</w:t>
      </w:r>
      <w:r w:rsidR="002B6EED">
        <w:t xml:space="preserve"> menu </w:t>
      </w:r>
      <w:r>
        <w:t xml:space="preserve">in Visual Studio </w:t>
      </w:r>
      <w:r w:rsidR="002B6EED">
        <w:t xml:space="preserve">and </w:t>
      </w:r>
      <w:r w:rsidR="00262F4C">
        <w:t xml:space="preserve">select the menu command for the </w:t>
      </w:r>
      <w:r w:rsidR="00262F4C" w:rsidRPr="00262F4C">
        <w:rPr>
          <w:b/>
        </w:rPr>
        <w:t>SQL Server Object Explorer</w:t>
      </w:r>
      <w:r w:rsidR="00262F4C">
        <w:t>.</w:t>
      </w:r>
    </w:p>
    <w:p w:rsidR="002B6EED" w:rsidRDefault="002B6EED" w:rsidP="002B6EED">
      <w:pPr>
        <w:pStyle w:val="LabStepScreenshotLevel2"/>
      </w:pPr>
      <w:r>
        <w:drawing>
          <wp:inline distT="0" distB="0" distL="0" distR="0">
            <wp:extent cx="2253945" cy="1358009"/>
            <wp:effectExtent l="19050" t="19050" r="13335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30" cy="136667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2F4C" w:rsidRDefault="00262F4C" w:rsidP="002B6EED">
      <w:pPr>
        <w:pStyle w:val="LabStepNumberedLevel2"/>
        <w:numPr>
          <w:ilvl w:val="1"/>
          <w:numId w:val="42"/>
        </w:numPr>
      </w:pPr>
      <w:r>
        <w:t xml:space="preserve">In the </w:t>
      </w:r>
      <w:r w:rsidRPr="00262F4C">
        <w:rPr>
          <w:b/>
        </w:rPr>
        <w:t>SQL Server Object Explorer</w:t>
      </w:r>
      <w:r>
        <w:t xml:space="preserve"> pane, e</w:t>
      </w:r>
      <w:r w:rsidR="002B6EED">
        <w:t xml:space="preserve">xpand the </w:t>
      </w:r>
      <w:r w:rsidR="002B6EED" w:rsidRPr="002B6EED">
        <w:rPr>
          <w:b/>
        </w:rPr>
        <w:t>Databases</w:t>
      </w:r>
      <w:r w:rsidR="002B6EED">
        <w:t xml:space="preserve"> node for </w:t>
      </w:r>
      <w:r w:rsidR="002B6EED" w:rsidRPr="002B6EED">
        <w:rPr>
          <w:b/>
        </w:rPr>
        <w:t>(</w:t>
      </w:r>
      <w:proofErr w:type="spellStart"/>
      <w:r w:rsidR="002B6EED" w:rsidRPr="002B6EED">
        <w:rPr>
          <w:b/>
        </w:rPr>
        <w:t>localdb</w:t>
      </w:r>
      <w:proofErr w:type="spellEnd"/>
      <w:r w:rsidR="002B6EED" w:rsidRPr="002B6EED">
        <w:rPr>
          <w:b/>
        </w:rPr>
        <w:t>)\</w:t>
      </w:r>
      <w:proofErr w:type="spellStart"/>
      <w:r w:rsidR="002B6EED" w:rsidRPr="002B6EED">
        <w:rPr>
          <w:b/>
        </w:rPr>
        <w:t>MSSQLLocalDB</w:t>
      </w:r>
      <w:proofErr w:type="spellEnd"/>
      <w:r>
        <w:t>.</w:t>
      </w:r>
    </w:p>
    <w:p w:rsidR="002B6EED" w:rsidRDefault="00262F4C" w:rsidP="002B6EED">
      <w:pPr>
        <w:pStyle w:val="LabStepNumberedLevel2"/>
        <w:numPr>
          <w:ilvl w:val="1"/>
          <w:numId w:val="42"/>
        </w:numPr>
      </w:pPr>
      <w:r>
        <w:t>V</w:t>
      </w:r>
      <w:r w:rsidR="002B6EED">
        <w:t xml:space="preserve">erify that </w:t>
      </w:r>
      <w:r>
        <w:t xml:space="preserve">that the </w:t>
      </w:r>
      <w:r w:rsidRPr="00262F4C">
        <w:rPr>
          <w:b/>
        </w:rPr>
        <w:t>Databases</w:t>
      </w:r>
      <w:r>
        <w:t xml:space="preserve"> contains the new </w:t>
      </w:r>
      <w:r w:rsidR="002B6EED">
        <w:t xml:space="preserve">database named </w:t>
      </w:r>
      <w:proofErr w:type="spellStart"/>
      <w:r w:rsidR="002B6EED" w:rsidRPr="002B6EED">
        <w:rPr>
          <w:b/>
        </w:rPr>
        <w:t>CustomerDB_DEV</w:t>
      </w:r>
      <w:proofErr w:type="spellEnd"/>
      <w:r w:rsidR="002B6EED">
        <w:t>.</w:t>
      </w:r>
    </w:p>
    <w:p w:rsidR="002B6EED" w:rsidRDefault="002B6EED" w:rsidP="002B6EED">
      <w:pPr>
        <w:pStyle w:val="LabStepScreenshotLevel2"/>
      </w:pPr>
      <w:r>
        <w:drawing>
          <wp:inline distT="0" distB="0" distL="0" distR="0">
            <wp:extent cx="2014379" cy="991651"/>
            <wp:effectExtent l="19050" t="19050" r="24130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514" cy="1000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6EED" w:rsidRDefault="00262F4C" w:rsidP="002B6EED">
      <w:pPr>
        <w:pStyle w:val="LabStepNumberedLevel2"/>
        <w:numPr>
          <w:ilvl w:val="1"/>
          <w:numId w:val="42"/>
        </w:numPr>
      </w:pPr>
      <w:r>
        <w:t xml:space="preserve">Expand the </w:t>
      </w:r>
      <w:proofErr w:type="spellStart"/>
      <w:r w:rsidRPr="00262F4C">
        <w:rPr>
          <w:b/>
        </w:rPr>
        <w:t>CustomerDB_DEV</w:t>
      </w:r>
      <w:proofErr w:type="spellEnd"/>
      <w:r>
        <w:t xml:space="preserve"> node and then expand the </w:t>
      </w:r>
      <w:r w:rsidRPr="00262F4C">
        <w:rPr>
          <w:b/>
        </w:rPr>
        <w:t>Tables</w:t>
      </w:r>
      <w:r>
        <w:t xml:space="preserve"> node inside of it.</w:t>
      </w:r>
    </w:p>
    <w:p w:rsidR="00262F4C" w:rsidRDefault="00262F4C" w:rsidP="002B6EED">
      <w:pPr>
        <w:pStyle w:val="LabStepNumberedLevel2"/>
        <w:numPr>
          <w:ilvl w:val="1"/>
          <w:numId w:val="42"/>
        </w:numPr>
      </w:pPr>
      <w:r>
        <w:t xml:space="preserve">Verify that you see the </w:t>
      </w:r>
      <w:r w:rsidRPr="00262F4C">
        <w:rPr>
          <w:b/>
        </w:rPr>
        <w:t>Customers</w:t>
      </w:r>
      <w:r>
        <w:t xml:space="preserve"> table inside the </w:t>
      </w:r>
      <w:r w:rsidRPr="00262F4C">
        <w:rPr>
          <w:b/>
        </w:rPr>
        <w:t>Tables</w:t>
      </w:r>
      <w:r>
        <w:t xml:space="preserve"> node.</w:t>
      </w:r>
    </w:p>
    <w:p w:rsidR="00262F4C" w:rsidRDefault="00262F4C" w:rsidP="002B6EED">
      <w:pPr>
        <w:pStyle w:val="LabStepNumberedLevel2"/>
        <w:numPr>
          <w:ilvl w:val="1"/>
          <w:numId w:val="42"/>
        </w:numPr>
      </w:pPr>
      <w:r>
        <w:t xml:space="preserve">Right-click on the </w:t>
      </w:r>
      <w:r w:rsidRPr="00262F4C">
        <w:rPr>
          <w:b/>
        </w:rPr>
        <w:t>Customers</w:t>
      </w:r>
      <w:r>
        <w:t xml:space="preserve"> table and click the </w:t>
      </w:r>
      <w:r w:rsidRPr="00262F4C">
        <w:rPr>
          <w:b/>
        </w:rPr>
        <w:t>View Data</w:t>
      </w:r>
      <w:r>
        <w:t xml:space="preserve"> menu command.</w:t>
      </w:r>
    </w:p>
    <w:p w:rsidR="002B6EED" w:rsidRDefault="002B6EED" w:rsidP="002B6EED">
      <w:pPr>
        <w:pStyle w:val="LabStepScreenshotLevel2"/>
      </w:pPr>
      <w:r>
        <w:lastRenderedPageBreak/>
        <w:drawing>
          <wp:inline distT="0" distB="0" distL="0" distR="0">
            <wp:extent cx="2024502" cy="1463834"/>
            <wp:effectExtent l="19050" t="19050" r="13970" b="222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545" cy="1468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6EED" w:rsidRDefault="00262F4C" w:rsidP="002B6EED">
      <w:pPr>
        <w:pStyle w:val="LabStepNumberedLevel2"/>
        <w:numPr>
          <w:ilvl w:val="1"/>
          <w:numId w:val="42"/>
        </w:numPr>
      </w:pPr>
      <w:r>
        <w:t xml:space="preserve">At this point you should be able to see the sample records </w:t>
      </w:r>
      <w:r w:rsidR="0090457C">
        <w:t xml:space="preserve">in the </w:t>
      </w:r>
      <w:r w:rsidRPr="0090457C">
        <w:rPr>
          <w:b/>
        </w:rPr>
        <w:t>Customers</w:t>
      </w:r>
      <w:r>
        <w:t xml:space="preserve"> table</w:t>
      </w:r>
      <w:r w:rsidR="0090457C">
        <w:t>.</w:t>
      </w:r>
      <w:r>
        <w:t xml:space="preserve"> </w:t>
      </w:r>
      <w:r w:rsidR="0090457C">
        <w:t xml:space="preserve">These customer records were created from the code that you </w:t>
      </w:r>
      <w:r>
        <w:t xml:space="preserve">added to the </w:t>
      </w:r>
      <w:r w:rsidRPr="0090457C">
        <w:rPr>
          <w:b/>
        </w:rPr>
        <w:t>Seed</w:t>
      </w:r>
      <w:r>
        <w:t xml:space="preserve"> method</w:t>
      </w:r>
      <w:r w:rsidR="0090457C">
        <w:t xml:space="preserve"> earlier in this lab exercise</w:t>
      </w:r>
      <w:r>
        <w:t>.</w:t>
      </w:r>
    </w:p>
    <w:p w:rsidR="002B6EED" w:rsidRDefault="002B6EED" w:rsidP="002B6EED">
      <w:pPr>
        <w:pStyle w:val="LabStepScreenshotLevel2"/>
      </w:pPr>
      <w:r>
        <w:drawing>
          <wp:inline distT="0" distB="0" distL="0" distR="0">
            <wp:extent cx="4997145" cy="1942948"/>
            <wp:effectExtent l="19050" t="19050" r="13335" b="196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87" cy="19447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62F4C" w:rsidRDefault="00262F4C" w:rsidP="00262F4C">
      <w:pPr>
        <w:pStyle w:val="LabStepNumberedLevel2"/>
      </w:pPr>
      <w:r>
        <w:t>Close the window which displays the data from the Customers table.</w:t>
      </w:r>
    </w:p>
    <w:p w:rsidR="00902C4E" w:rsidRDefault="00902C4E" w:rsidP="00902C4E">
      <w:pPr>
        <w:pStyle w:val="Heading3"/>
      </w:pPr>
      <w:r>
        <w:t>Exercise 4: Creating a Strongly-typed Controller using the MVC Framework</w:t>
      </w:r>
    </w:p>
    <w:p w:rsidR="00902C4E" w:rsidRPr="0090457C" w:rsidRDefault="00902C4E" w:rsidP="0090457C">
      <w:pPr>
        <w:pStyle w:val="LabExerciseLeadIn"/>
      </w:pPr>
      <w:r>
        <w:t xml:space="preserve">In this exercise you </w:t>
      </w:r>
      <w:r w:rsidR="0090457C">
        <w:t xml:space="preserve">will complete your work on the Customer Manager add-in by creating </w:t>
      </w:r>
      <w:r>
        <w:t xml:space="preserve">a </w:t>
      </w:r>
      <w:r w:rsidR="0090457C">
        <w:t>strongly-typed c</w:t>
      </w:r>
      <w:r w:rsidR="0090457C" w:rsidRPr="0090457C">
        <w:t xml:space="preserve">ontroller </w:t>
      </w:r>
      <w:r w:rsidR="0090457C">
        <w:t>class which provides users with the ability to view, create, update and delete customer records</w:t>
      </w:r>
      <w:r w:rsidRPr="0090457C">
        <w:t>.</w:t>
      </w:r>
    </w:p>
    <w:p w:rsidR="002325E2" w:rsidRDefault="002325E2" w:rsidP="002325E2">
      <w:pPr>
        <w:pStyle w:val="LabStepNumbered"/>
        <w:numPr>
          <w:ilvl w:val="0"/>
          <w:numId w:val="9"/>
        </w:numPr>
      </w:pPr>
      <w:r>
        <w:t>Create a strongly-typed controller class</w:t>
      </w:r>
      <w:r w:rsidR="0090457C">
        <w:t xml:space="preserve"> using the Entity Framework data model named </w:t>
      </w:r>
      <w:proofErr w:type="spellStart"/>
      <w:r w:rsidR="0090457C" w:rsidRPr="0090457C">
        <w:rPr>
          <w:b/>
        </w:rPr>
        <w:t>CustomersDB</w:t>
      </w:r>
      <w:proofErr w:type="spellEnd"/>
      <w: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In the </w:t>
      </w:r>
      <w:r>
        <w:rPr>
          <w:b/>
        </w:rPr>
        <w:t>Solution Explorer</w:t>
      </w:r>
      <w:r>
        <w:t xml:space="preserve">, expand the </w:t>
      </w:r>
      <w:proofErr w:type="spellStart"/>
      <w:r>
        <w:rPr>
          <w:b/>
        </w:rPr>
        <w:t>CustomerManagerMVCWeb</w:t>
      </w:r>
      <w:proofErr w:type="spellEnd"/>
      <w:r>
        <w:t xml:space="preserve"> project node.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Right-click the </w:t>
      </w:r>
      <w:r>
        <w:rPr>
          <w:b/>
        </w:rPr>
        <w:t>Controllers</w:t>
      </w:r>
      <w:r>
        <w:t xml:space="preserve"> folder and select </w:t>
      </w:r>
      <w:r w:rsidRPr="002325E2">
        <w:rPr>
          <w:b/>
        </w:rPr>
        <w:t>Add &gt; Controller…</w:t>
      </w:r>
      <w:r>
        <w:t xml:space="preserve"> to display the </w:t>
      </w:r>
      <w:r w:rsidRPr="002325E2">
        <w:rPr>
          <w:b/>
        </w:rPr>
        <w:t>Add Scaffold</w:t>
      </w:r>
      <w:r>
        <w:t xml:space="preserve"> dialog.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In the </w:t>
      </w:r>
      <w:r w:rsidRPr="002325E2">
        <w:rPr>
          <w:b/>
        </w:rPr>
        <w:t>Add Scaffold</w:t>
      </w:r>
      <w:r>
        <w:t xml:space="preserve"> dialog, select </w:t>
      </w:r>
      <w:r w:rsidRPr="002325E2">
        <w:rPr>
          <w:b/>
        </w:rPr>
        <w:t>MVC 5 Controller with views, using Entity Framework</w:t>
      </w:r>
    </w:p>
    <w:p w:rsidR="002325E2" w:rsidRP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Click the </w:t>
      </w:r>
      <w:r w:rsidRPr="002325E2">
        <w:rPr>
          <w:b/>
        </w:rPr>
        <w:t>Add</w:t>
      </w:r>
      <w:r>
        <w:t xml:space="preserve"> button to display the </w:t>
      </w:r>
      <w:r w:rsidRPr="002325E2">
        <w:rPr>
          <w:b/>
        </w:rPr>
        <w:t>Add Controller</w:t>
      </w:r>
      <w:r>
        <w:t xml:space="preserve"> dialog.</w:t>
      </w:r>
    </w:p>
    <w:p w:rsidR="002325E2" w:rsidRPr="002325E2" w:rsidRDefault="002325E2" w:rsidP="002325E2">
      <w:pPr>
        <w:pStyle w:val="LabStepScreenshotLevel2"/>
      </w:pPr>
      <w:r>
        <w:drawing>
          <wp:inline distT="0" distB="0" distL="0" distR="0" wp14:anchorId="01D10FAE" wp14:editId="40EC9248">
            <wp:extent cx="3880295" cy="2063383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0897" cy="20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You should now be prompted by the </w:t>
      </w:r>
      <w:r w:rsidRPr="002325E2">
        <w:rPr>
          <w:b/>
        </w:rPr>
        <w:t>Add Controller</w:t>
      </w:r>
      <w:r>
        <w:t xml:space="preserve"> dialog, 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lastRenderedPageBreak/>
        <w:t xml:space="preserve">Set the </w:t>
      </w:r>
      <w:r w:rsidRPr="002325E2">
        <w:rPr>
          <w:b/>
        </w:rPr>
        <w:t>Model class</w:t>
      </w:r>
      <w:r>
        <w:t xml:space="preserve"> to </w:t>
      </w:r>
      <w:r>
        <w:rPr>
          <w:b/>
        </w:rPr>
        <w:t>Customer (</w:t>
      </w:r>
      <w:proofErr w:type="spellStart"/>
      <w:r>
        <w:rPr>
          <w:b/>
        </w:rPr>
        <w:t>CustomerManager</w:t>
      </w:r>
      <w:r w:rsidRPr="002325E2">
        <w:rPr>
          <w:b/>
        </w:rPr>
        <w:t>Web.Models</w:t>
      </w:r>
      <w:proofErr w:type="spellEnd"/>
      <w:r w:rsidRPr="002325E2">
        <w:rPr>
          <w:b/>
        </w:rPr>
        <w:t>)</w:t>
      </w:r>
      <w: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Set the </w:t>
      </w:r>
      <w:r w:rsidRPr="002325E2">
        <w:rPr>
          <w:b/>
        </w:rPr>
        <w:t>Data context class</w:t>
      </w:r>
      <w:r>
        <w:t xml:space="preserve"> to </w:t>
      </w:r>
      <w:proofErr w:type="spellStart"/>
      <w:r w:rsidRPr="002325E2">
        <w:rPr>
          <w:b/>
        </w:rPr>
        <w:t>CustomersDB</w:t>
      </w:r>
      <w:proofErr w:type="spellEnd"/>
      <w:r w:rsidRPr="002325E2">
        <w:rPr>
          <w:b/>
        </w:rPr>
        <w:t xml:space="preserve"> (</w:t>
      </w:r>
      <w:proofErr w:type="spellStart"/>
      <w:r w:rsidRPr="002325E2">
        <w:rPr>
          <w:b/>
        </w:rPr>
        <w:t>CustomerManagerWeb.Models</w:t>
      </w:r>
      <w:proofErr w:type="spellEnd"/>
      <w:r w:rsidRPr="002325E2">
        <w:rPr>
          <w:b/>
        </w:rPr>
        <w:t>)</w:t>
      </w:r>
      <w:r>
        <w:t>.</w:t>
      </w:r>
    </w:p>
    <w:p w:rsidR="00B60E04" w:rsidRDefault="00B60E04" w:rsidP="002325E2">
      <w:pPr>
        <w:pStyle w:val="LabStepNumberedLevel2"/>
        <w:numPr>
          <w:ilvl w:val="1"/>
          <w:numId w:val="9"/>
        </w:numPr>
      </w:pPr>
      <w:r>
        <w:t xml:space="preserve">Leave the </w:t>
      </w:r>
      <w:r w:rsidRPr="00B60E04">
        <w:rPr>
          <w:b/>
        </w:rPr>
        <w:t>Controller name</w:t>
      </w:r>
      <w:r>
        <w:t xml:space="preserve"> setting with its default value of </w:t>
      </w:r>
      <w:proofErr w:type="spellStart"/>
      <w:r w:rsidRPr="00B60E04">
        <w:rPr>
          <w:b/>
        </w:rPr>
        <w:t>CustomersController</w:t>
      </w:r>
      <w:proofErr w:type="spellEnd"/>
      <w:r>
        <w:t>.</w:t>
      </w:r>
    </w:p>
    <w:p w:rsidR="002325E2" w:rsidRP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Leave all other settings in the dialog with their default values and click </w:t>
      </w:r>
      <w:r w:rsidRPr="002325E2">
        <w:rPr>
          <w:b/>
        </w:rPr>
        <w:t>Add</w:t>
      </w:r>
      <w:r>
        <w:t>.</w:t>
      </w:r>
    </w:p>
    <w:p w:rsidR="002325E2" w:rsidRDefault="002325E2" w:rsidP="002325E2">
      <w:pPr>
        <w:pStyle w:val="LabStepScreenshotLevel2"/>
      </w:pPr>
      <w:r>
        <w:drawing>
          <wp:inline distT="0" distB="0" distL="0" distR="0" wp14:anchorId="13DA061D" wp14:editId="2E29379D">
            <wp:extent cx="3880295" cy="2509975"/>
            <wp:effectExtent l="0" t="0" r="635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0742" cy="25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E2" w:rsidRDefault="002325E2" w:rsidP="0090457C">
      <w:pPr>
        <w:pStyle w:val="LabStepNumberedLevel2"/>
      </w:pPr>
      <w:r>
        <w:t xml:space="preserve">When you add the controller named </w:t>
      </w:r>
      <w:proofErr w:type="spellStart"/>
      <w:r>
        <w:rPr>
          <w:b/>
        </w:rPr>
        <w:t>Customer</w:t>
      </w:r>
      <w:r w:rsidR="00B60E04">
        <w:rPr>
          <w:b/>
        </w:rPr>
        <w:t>s</w:t>
      </w:r>
      <w:r>
        <w:rPr>
          <w:b/>
        </w:rPr>
        <w:t>Controller</w:t>
      </w:r>
      <w:proofErr w:type="spellEnd"/>
      <w:r>
        <w:t xml:space="preserve">, Visual Studio creates a file named </w:t>
      </w:r>
      <w:proofErr w:type="spellStart"/>
      <w:r>
        <w:rPr>
          <w:b/>
        </w:rPr>
        <w:t>Customer</w:t>
      </w:r>
      <w:r w:rsidR="00B60E04">
        <w:rPr>
          <w:b/>
        </w:rPr>
        <w:t>s</w:t>
      </w:r>
      <w:r>
        <w:rPr>
          <w:b/>
        </w:rPr>
        <w:t>Controller.cs</w:t>
      </w:r>
      <w:proofErr w:type="spellEnd"/>
      <w:r>
        <w:t xml:space="preserve"> and opens this C# source file a Code View window.</w:t>
      </w:r>
    </w:p>
    <w:p w:rsidR="00B60E04" w:rsidRDefault="002325E2" w:rsidP="0090457C">
      <w:pPr>
        <w:pStyle w:val="LabStepNumberedLevel2"/>
      </w:pPr>
      <w:r>
        <w:t xml:space="preserve">Examine the </w:t>
      </w:r>
      <w:proofErr w:type="spellStart"/>
      <w:r w:rsidRPr="00B60E04">
        <w:rPr>
          <w:b/>
        </w:rPr>
        <w:t>Customer</w:t>
      </w:r>
      <w:r w:rsidR="00B60E04">
        <w:rPr>
          <w:b/>
        </w:rPr>
        <w:t>s</w:t>
      </w:r>
      <w:r w:rsidRPr="00B60E04">
        <w:rPr>
          <w:b/>
        </w:rPr>
        <w:t>Controller</w:t>
      </w:r>
      <w:proofErr w:type="spellEnd"/>
      <w:r>
        <w:t xml:space="preserve"> class that Visual Studio has generated for you.</w:t>
      </w:r>
      <w:r w:rsidR="00B60E04">
        <w:t xml:space="preserve"> </w:t>
      </w:r>
      <w:r>
        <w:t>You will see that there are many action methods that have been added and implemented by Visual Studio.</w:t>
      </w:r>
    </w:p>
    <w:p w:rsidR="002325E2" w:rsidRDefault="00B60E04" w:rsidP="0090457C">
      <w:pPr>
        <w:pStyle w:val="LabExerciseCallout"/>
      </w:pPr>
      <w:r>
        <w:t>Please note that y</w:t>
      </w:r>
      <w:r w:rsidR="002325E2">
        <w:t xml:space="preserve">ou do not need to modify anything in the </w:t>
      </w:r>
      <w:proofErr w:type="spellStart"/>
      <w:r w:rsidR="002325E2" w:rsidRPr="00B60E04">
        <w:rPr>
          <w:b/>
        </w:rPr>
        <w:t>Customer</w:t>
      </w:r>
      <w:r>
        <w:rPr>
          <w:b/>
        </w:rPr>
        <w:t>s</w:t>
      </w:r>
      <w:r w:rsidR="002325E2" w:rsidRPr="00B60E04">
        <w:rPr>
          <w:b/>
        </w:rPr>
        <w:t>Controller</w:t>
      </w:r>
      <w:proofErr w:type="spellEnd"/>
      <w:r w:rsidR="002325E2">
        <w:t xml:space="preserve"> class. It will work with just the code that has been generated by Visual Studio. However, as mentioned above, you should take a little time reviewing the code in each of the action methods in the </w:t>
      </w:r>
      <w:proofErr w:type="spellStart"/>
      <w:r w:rsidR="002325E2" w:rsidRPr="00B60E04">
        <w:rPr>
          <w:b/>
        </w:rPr>
        <w:t>Customer</w:t>
      </w:r>
      <w:r>
        <w:rPr>
          <w:b/>
        </w:rPr>
        <w:t>s</w:t>
      </w:r>
      <w:r w:rsidR="002325E2" w:rsidRPr="00B60E04">
        <w:rPr>
          <w:b/>
        </w:rPr>
        <w:t>Controller</w:t>
      </w:r>
      <w:proofErr w:type="spellEnd"/>
      <w:r w:rsidR="002325E2">
        <w:t xml:space="preserve"> class to get an idea of how the code is written.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When you are done, close </w:t>
      </w:r>
      <w:proofErr w:type="spellStart"/>
      <w:r>
        <w:rPr>
          <w:b/>
        </w:rPr>
        <w:t>Customer</w:t>
      </w:r>
      <w:r w:rsidR="00B60E04">
        <w:rPr>
          <w:b/>
        </w:rPr>
        <w:t>s</w:t>
      </w:r>
      <w:r>
        <w:rPr>
          <w:b/>
        </w:rPr>
        <w:t>Controller.cs</w:t>
      </w:r>
      <w:proofErr w:type="spellEnd"/>
      <w:r>
        <w:t xml:space="preserve"> without saving any changes.</w:t>
      </w:r>
    </w:p>
    <w:p w:rsidR="002325E2" w:rsidRDefault="00B60E04" w:rsidP="002325E2">
      <w:pPr>
        <w:pStyle w:val="LabStepNumbered"/>
        <w:numPr>
          <w:ilvl w:val="0"/>
          <w:numId w:val="9"/>
        </w:numPr>
      </w:pPr>
      <w:r>
        <w:t xml:space="preserve">Inspect the </w:t>
      </w:r>
      <w:r w:rsidR="002325E2">
        <w:t>view</w:t>
      </w:r>
      <w:r>
        <w:t>s</w:t>
      </w:r>
      <w:r w:rsidR="002325E2">
        <w:t xml:space="preserve"> that </w:t>
      </w:r>
      <w:r>
        <w:t xml:space="preserve">have </w:t>
      </w:r>
      <w:r w:rsidR="002325E2">
        <w:t xml:space="preserve">been generated for the </w:t>
      </w:r>
      <w:proofErr w:type="spellStart"/>
      <w:r w:rsidR="002325E2">
        <w:rPr>
          <w:b/>
        </w:rPr>
        <w:t>Customer</w:t>
      </w:r>
      <w:r>
        <w:rPr>
          <w:b/>
        </w:rPr>
        <w:t>s</w:t>
      </w:r>
      <w:r w:rsidR="002325E2">
        <w:rPr>
          <w:b/>
        </w:rPr>
        <w:t>Controller</w:t>
      </w:r>
      <w:proofErr w:type="spellEnd"/>
      <w:r w:rsidR="002325E2">
        <w:rPr>
          <w:b/>
        </w:rP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In Solution Explorer, expand the project node for the </w:t>
      </w:r>
      <w:proofErr w:type="spellStart"/>
      <w:r w:rsidR="00B60E04">
        <w:rPr>
          <w:b/>
        </w:rPr>
        <w:t>CustomerManagerW</w:t>
      </w:r>
      <w:r>
        <w:rPr>
          <w:b/>
        </w:rPr>
        <w:t>eb</w:t>
      </w:r>
      <w:proofErr w:type="spellEnd"/>
      <w:r>
        <w:t xml:space="preserve"> project.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Expand the top-level </w:t>
      </w:r>
      <w:r>
        <w:rPr>
          <w:b/>
        </w:rPr>
        <w:t>Views</w:t>
      </w:r>
      <w:r>
        <w:t xml:space="preserve"> folder and then expand the child folder named </w:t>
      </w:r>
      <w:r>
        <w:rPr>
          <w:b/>
        </w:rPr>
        <w:t>Customer</w:t>
      </w:r>
      <w:r w:rsidR="00B60E04">
        <w:rPr>
          <w:b/>
        </w:rPr>
        <w:t>s</w:t>
      </w:r>
      <w: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Within the </w:t>
      </w:r>
      <w:r w:rsidRPr="0090457C">
        <w:rPr>
          <w:b/>
        </w:rPr>
        <w:t>Customer</w:t>
      </w:r>
      <w:r w:rsidR="0090457C" w:rsidRPr="0090457C">
        <w:rPr>
          <w:b/>
        </w:rPr>
        <w:t>s</w:t>
      </w:r>
      <w:r>
        <w:t xml:space="preserve"> folder, you should be able to see that five views that have been created for the </w:t>
      </w:r>
      <w:r>
        <w:rPr>
          <w:b/>
        </w:rPr>
        <w:t>Customer</w:t>
      </w:r>
      <w:r w:rsidR="00B60E04">
        <w:rPr>
          <w:b/>
        </w:rPr>
        <w:t>s</w:t>
      </w:r>
      <w:r w:rsidR="0090457C" w:rsidRPr="0090457C">
        <w:t xml:space="preserve"> co</w:t>
      </w:r>
      <w:r w:rsidRPr="0090457C">
        <w:t>ntroller</w:t>
      </w:r>
      <w:r>
        <w:t>.</w:t>
      </w:r>
    </w:p>
    <w:p w:rsidR="002325E2" w:rsidRDefault="002325E2" w:rsidP="002325E2">
      <w:pPr>
        <w:pStyle w:val="LabStepScreenshotLevel2"/>
      </w:pPr>
      <w:r>
        <w:t xml:space="preserve">  </w:t>
      </w:r>
      <w:r w:rsidR="00B60E04">
        <w:drawing>
          <wp:inline distT="0" distB="0" distL="0" distR="0">
            <wp:extent cx="1943706" cy="1477887"/>
            <wp:effectExtent l="19050" t="19050" r="19050" b="273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477" cy="1480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Double-click on the </w:t>
      </w:r>
      <w:r w:rsidR="0090457C">
        <w:t xml:space="preserve">razor </w:t>
      </w:r>
      <w:r>
        <w:t xml:space="preserve">view file named </w:t>
      </w:r>
      <w:proofErr w:type="spellStart"/>
      <w:r>
        <w:rPr>
          <w:b/>
        </w:rPr>
        <w:t>Index.cshtml</w:t>
      </w:r>
      <w:proofErr w:type="spellEnd"/>
      <w:r>
        <w:t xml:space="preserve"> to open it in a Code View window.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>As you ca</w:t>
      </w:r>
      <w:r w:rsidR="0090457C">
        <w:t>n see, there is quite a bit of r</w:t>
      </w:r>
      <w:r>
        <w:t xml:space="preserve">azor code </w:t>
      </w:r>
      <w:r w:rsidR="0090457C">
        <w:t>that has been generated to implement this razor view</w:t>
      </w:r>
      <w:r>
        <w:t>.</w:t>
      </w:r>
    </w:p>
    <w:p w:rsidR="00305C66" w:rsidRDefault="0090457C" w:rsidP="002325E2">
      <w:pPr>
        <w:pStyle w:val="LabStepNumberedLevel2"/>
        <w:numPr>
          <w:ilvl w:val="1"/>
          <w:numId w:val="9"/>
        </w:numPr>
      </w:pPr>
      <w:r>
        <w:t xml:space="preserve">Inside </w:t>
      </w:r>
      <w:proofErr w:type="spellStart"/>
      <w:r w:rsidR="00305C66" w:rsidRPr="00305C66">
        <w:rPr>
          <w:b/>
        </w:rPr>
        <w:t>Index.cshtml</w:t>
      </w:r>
      <w:proofErr w:type="spellEnd"/>
      <w:r w:rsidR="00305C66">
        <w:t xml:space="preserve">, remove the code that updates the </w:t>
      </w:r>
      <w:proofErr w:type="spellStart"/>
      <w:r w:rsidR="00305C66" w:rsidRPr="0090457C">
        <w:rPr>
          <w:b/>
        </w:rPr>
        <w:t>ViewBag.Title</w:t>
      </w:r>
      <w:proofErr w:type="spellEnd"/>
      <w:r w:rsidR="00305C66">
        <w:t xml:space="preserve"> property and </w:t>
      </w:r>
      <w:r>
        <w:t xml:space="preserve">modify </w:t>
      </w:r>
      <w:r w:rsidR="00305C66">
        <w:t xml:space="preserve">the text inside the </w:t>
      </w:r>
      <w:r w:rsidR="00305C66" w:rsidRPr="00305C66">
        <w:rPr>
          <w:b/>
        </w:rPr>
        <w:t>h2</w:t>
      </w:r>
      <w:r w:rsidR="00305C66">
        <w:t xml:space="preserve"> element to display “Customers List”.</w:t>
      </w:r>
    </w:p>
    <w:p w:rsidR="00305C66" w:rsidRDefault="00305C66" w:rsidP="00305C66">
      <w:pPr>
        <w:pStyle w:val="LabStepCodeBlockLevel2"/>
      </w:pPr>
      <w:r>
        <w:t>@model IEnumerable&lt;CustomerManagerWeb.Models.Customer&gt;</w:t>
      </w:r>
    </w:p>
    <w:p w:rsidR="00305C66" w:rsidRDefault="00305C66" w:rsidP="00305C66">
      <w:pPr>
        <w:pStyle w:val="LabStepCodeBlockLevel2"/>
      </w:pPr>
    </w:p>
    <w:p w:rsidR="00305C66" w:rsidRDefault="00305C66" w:rsidP="00305C66">
      <w:pPr>
        <w:pStyle w:val="LabStepCodeBlockLevel2"/>
      </w:pPr>
      <w:r>
        <w:t>&lt;h2&gt;Customers List&lt;/h2&gt;</w:t>
      </w:r>
    </w:p>
    <w:p w:rsidR="00305C66" w:rsidRDefault="00305C66" w:rsidP="002325E2">
      <w:pPr>
        <w:pStyle w:val="LabStepNumberedLevel2"/>
        <w:numPr>
          <w:ilvl w:val="1"/>
          <w:numId w:val="9"/>
        </w:numPr>
      </w:pPr>
      <w:r>
        <w:lastRenderedPageBreak/>
        <w:t xml:space="preserve">Save and close </w:t>
      </w:r>
      <w:proofErr w:type="spellStart"/>
      <w:r w:rsidRPr="00305C66">
        <w:rPr>
          <w:b/>
        </w:rPr>
        <w:t>Index.cshtml</w:t>
      </w:r>
      <w:proofErr w:type="spellEnd"/>
      <w:r>
        <w:t>.</w:t>
      </w:r>
    </w:p>
    <w:p w:rsidR="00B60E04" w:rsidRDefault="00305C66" w:rsidP="002325E2">
      <w:pPr>
        <w:pStyle w:val="LabStepNumberedLevel2"/>
        <w:numPr>
          <w:ilvl w:val="1"/>
          <w:numId w:val="9"/>
        </w:numPr>
      </w:pPr>
      <w:r>
        <w:t>T</w:t>
      </w:r>
      <w:r w:rsidR="00B60E04">
        <w:t xml:space="preserve">ake a minute to quickly review the code in each of the other views for the </w:t>
      </w:r>
      <w:r w:rsidR="00B60E04" w:rsidRPr="00B60E04">
        <w:rPr>
          <w:b/>
        </w:rPr>
        <w:t>Customers</w:t>
      </w:r>
      <w:r w:rsidR="0090457C">
        <w:rPr>
          <w:b/>
        </w:rPr>
        <w:t xml:space="preserve"> </w:t>
      </w:r>
      <w:r w:rsidR="0090457C">
        <w:t>co</w:t>
      </w:r>
      <w:r w:rsidR="00B60E04" w:rsidRPr="0090457C">
        <w:t>ntroller</w:t>
      </w:r>
      <w:r w:rsidR="00B60E04">
        <w:t>.</w:t>
      </w:r>
      <w:r>
        <w:t xml:space="preserve"> There is no need to update any of the other views. However, </w:t>
      </w:r>
      <w:r w:rsidR="0090457C">
        <w:t xml:space="preserve">it will be helpful if you have a basic understanding of </w:t>
      </w:r>
      <w:r>
        <w:t>how these views are implemented.</w:t>
      </w:r>
    </w:p>
    <w:p w:rsidR="00305C66" w:rsidRDefault="00305C66" w:rsidP="002325E2">
      <w:pPr>
        <w:pStyle w:val="LabStepNumberedLevel2"/>
        <w:numPr>
          <w:ilvl w:val="1"/>
          <w:numId w:val="9"/>
        </w:numPr>
      </w:pPr>
      <w:r>
        <w:t>When you are</w:t>
      </w:r>
      <w:r w:rsidR="0090457C">
        <w:t xml:space="preserve"> done,</w:t>
      </w:r>
      <w:r>
        <w:t xml:space="preserve"> </w:t>
      </w:r>
      <w:r w:rsidR="0090457C">
        <w:t xml:space="preserve">close </w:t>
      </w:r>
      <w:r>
        <w:t xml:space="preserve">any </w:t>
      </w:r>
      <w:r w:rsidR="0090457C">
        <w:t xml:space="preserve">of the </w:t>
      </w:r>
      <w:r>
        <w:t xml:space="preserve">open razor </w:t>
      </w:r>
      <w:r w:rsidR="0090457C">
        <w:t>view files that are still open</w:t>
      </w:r>
      <w:r>
        <w:t>.</w:t>
      </w:r>
    </w:p>
    <w:p w:rsidR="002325E2" w:rsidRDefault="002325E2" w:rsidP="002325E2">
      <w:pPr>
        <w:pStyle w:val="LabStepNumbered"/>
        <w:numPr>
          <w:ilvl w:val="0"/>
          <w:numId w:val="9"/>
        </w:numPr>
      </w:pPr>
      <w:r>
        <w:t xml:space="preserve">Modify the navigation links in the shared view to incorporate the </w:t>
      </w:r>
      <w:proofErr w:type="spellStart"/>
      <w:r>
        <w:rPr>
          <w:b/>
        </w:rPr>
        <w:t>Customer</w:t>
      </w:r>
      <w:r w:rsidR="00B60E04">
        <w:rPr>
          <w:b/>
        </w:rPr>
        <w:t>s</w:t>
      </w:r>
      <w:r>
        <w:rPr>
          <w:b/>
        </w:rPr>
        <w:t>Controller</w:t>
      </w:r>
      <w:proofErr w:type="spellEnd"/>
      <w:r>
        <w:t xml:space="preserve"> in </w:t>
      </w:r>
      <w:r w:rsidR="00B60E04">
        <w:t>the application’s navigation menu</w:t>
      </w:r>
      <w: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Locate the </w:t>
      </w:r>
      <w:r>
        <w:rPr>
          <w:b/>
        </w:rPr>
        <w:t>_</w:t>
      </w:r>
      <w:proofErr w:type="spellStart"/>
      <w:r>
        <w:rPr>
          <w:b/>
        </w:rPr>
        <w:t>Layout.cshtml</w:t>
      </w:r>
      <w:proofErr w:type="spellEnd"/>
      <w:r>
        <w:t xml:space="preserve"> file in the </w:t>
      </w:r>
      <w:r>
        <w:rPr>
          <w:b/>
        </w:rPr>
        <w:t>Shared</w:t>
      </w:r>
      <w:r>
        <w:t xml:space="preserve"> folder inside the </w:t>
      </w:r>
      <w:r>
        <w:rPr>
          <w:b/>
        </w:rPr>
        <w:t>Views</w:t>
      </w:r>
      <w:r>
        <w:t xml:space="preserve"> folder.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Double-click on </w:t>
      </w:r>
      <w:r>
        <w:rPr>
          <w:b/>
        </w:rPr>
        <w:t>_</w:t>
      </w:r>
      <w:proofErr w:type="spellStart"/>
      <w:r>
        <w:rPr>
          <w:b/>
        </w:rPr>
        <w:t>Layout.cshtml</w:t>
      </w:r>
      <w:proofErr w:type="spellEnd"/>
      <w:r>
        <w:t xml:space="preserve"> to open the view file in a Code View window.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Locate the </w:t>
      </w:r>
      <w:proofErr w:type="spellStart"/>
      <w:r w:rsidR="00B60E04" w:rsidRPr="00B60E04">
        <w:rPr>
          <w:b/>
        </w:rPr>
        <w:t>ul</w:t>
      </w:r>
      <w:proofErr w:type="spellEnd"/>
      <w:r w:rsidR="00B60E04">
        <w:t xml:space="preserve"> element which contains action links for </w:t>
      </w:r>
      <w:r w:rsidR="00B60E04" w:rsidRPr="00B60E04">
        <w:rPr>
          <w:b/>
        </w:rPr>
        <w:t>Index</w:t>
      </w:r>
      <w:r w:rsidR="00B60E04">
        <w:t xml:space="preserve"> and </w:t>
      </w:r>
      <w:proofErr w:type="spellStart"/>
      <w:r w:rsidR="00B60E04" w:rsidRPr="00B60E04">
        <w:rPr>
          <w:b/>
        </w:rPr>
        <w:t>SharePointSession</w:t>
      </w:r>
      <w:proofErr w:type="spellEnd"/>
      <w:r w:rsidR="00B60E04">
        <w:t xml:space="preserve"> action methods of the </w:t>
      </w:r>
      <w:r w:rsidR="00B60E04" w:rsidRPr="00B60E04">
        <w:rPr>
          <w:b/>
        </w:rPr>
        <w:t>Home</w:t>
      </w:r>
      <w:r w:rsidR="00B60E04">
        <w:t xml:space="preserve"> controller.</w:t>
      </w:r>
    </w:p>
    <w:p w:rsidR="00B60E04" w:rsidRPr="00B60E04" w:rsidRDefault="00B60E04" w:rsidP="00B60E04">
      <w:pPr>
        <w:pStyle w:val="LabStepCodeBlockLevel2"/>
      </w:pPr>
      <w:r w:rsidRPr="00B60E04">
        <w:t>&lt;ul class="nav navbar-nav"&gt;</w:t>
      </w:r>
    </w:p>
    <w:p w:rsidR="00B60E04" w:rsidRPr="00B60E04" w:rsidRDefault="00B60E04" w:rsidP="00B60E04">
      <w:pPr>
        <w:pStyle w:val="LabStepCodeBlockLevel2"/>
      </w:pPr>
      <w:r w:rsidRPr="00B60E04">
        <w:t xml:space="preserve">  &lt;li&gt;@Html.ActionLink("Home", "Index", "Home")&lt;/li&gt;</w:t>
      </w:r>
    </w:p>
    <w:p w:rsidR="00B60E04" w:rsidRPr="00B60E04" w:rsidRDefault="00B60E04" w:rsidP="00B60E04">
      <w:pPr>
        <w:pStyle w:val="LabStepCodeBlockLevel2"/>
      </w:pPr>
      <w:r w:rsidRPr="00B60E04">
        <w:t xml:space="preserve">  &lt;li&gt;@Html.ActionLink("SharePoint Session", "SharePointSession", "Home")&lt;/li&gt;</w:t>
      </w:r>
    </w:p>
    <w:p w:rsidR="002325E2" w:rsidRPr="00B60E04" w:rsidRDefault="00B60E04" w:rsidP="00B60E04">
      <w:pPr>
        <w:pStyle w:val="LabStepCodeBlockLevel2"/>
      </w:pPr>
      <w:r w:rsidRPr="00B60E04">
        <w:t>&lt;/ul&gt;</w:t>
      </w:r>
    </w:p>
    <w:p w:rsidR="00305C66" w:rsidRDefault="00305C66" w:rsidP="002325E2">
      <w:pPr>
        <w:pStyle w:val="LabStepNumberedLevel2"/>
        <w:numPr>
          <w:ilvl w:val="1"/>
          <w:numId w:val="9"/>
        </w:numPr>
      </w:pPr>
      <w:r>
        <w:t xml:space="preserve">Add </w:t>
      </w:r>
      <w:r w:rsidR="002325E2">
        <w:t xml:space="preserve">a </w:t>
      </w:r>
      <w:r>
        <w:t xml:space="preserve">third action link for the </w:t>
      </w:r>
      <w:r w:rsidRPr="00305C66">
        <w:rPr>
          <w:b/>
        </w:rPr>
        <w:t>Index</w:t>
      </w:r>
      <w:r>
        <w:t xml:space="preserve"> action method of the </w:t>
      </w:r>
      <w:r w:rsidRPr="00305C66">
        <w:rPr>
          <w:b/>
        </w:rPr>
        <w:t>Customers</w:t>
      </w:r>
      <w:r>
        <w:t xml:space="preserve"> controller as shown in the following code.</w:t>
      </w:r>
    </w:p>
    <w:p w:rsidR="00B60E04" w:rsidRPr="00305C66" w:rsidRDefault="00B60E04" w:rsidP="00B60E04">
      <w:pPr>
        <w:pStyle w:val="LabStepCodeBlockLevel2"/>
        <w:ind w:left="864"/>
        <w:rPr>
          <w:color w:val="808080" w:themeColor="background1" w:themeShade="80"/>
        </w:rPr>
      </w:pPr>
      <w:r w:rsidRPr="00305C66">
        <w:rPr>
          <w:color w:val="808080" w:themeColor="background1" w:themeShade="80"/>
        </w:rPr>
        <w:t>&lt;ul class="nav navbar-nav"&gt;</w:t>
      </w:r>
    </w:p>
    <w:p w:rsidR="00B60E04" w:rsidRPr="00305C66" w:rsidRDefault="00B60E04" w:rsidP="00B60E04">
      <w:pPr>
        <w:pStyle w:val="LabStepCodeBlockLevel2"/>
        <w:ind w:left="864"/>
        <w:rPr>
          <w:color w:val="808080" w:themeColor="background1" w:themeShade="80"/>
        </w:rPr>
      </w:pPr>
      <w:r w:rsidRPr="00305C66">
        <w:rPr>
          <w:color w:val="808080" w:themeColor="background1" w:themeShade="80"/>
        </w:rPr>
        <w:t xml:space="preserve">  &lt;li&gt;@Html.ActionLink("Home", "Index", "Home")&lt;/li&gt;</w:t>
      </w:r>
    </w:p>
    <w:p w:rsidR="00B60E04" w:rsidRPr="00305C66" w:rsidRDefault="00B60E04" w:rsidP="00B60E04">
      <w:pPr>
        <w:pStyle w:val="LabStepCodeBlockLevel2"/>
        <w:ind w:left="864"/>
        <w:rPr>
          <w:color w:val="808080" w:themeColor="background1" w:themeShade="80"/>
        </w:rPr>
      </w:pPr>
      <w:r w:rsidRPr="00305C66">
        <w:rPr>
          <w:color w:val="808080" w:themeColor="background1" w:themeShade="80"/>
        </w:rPr>
        <w:t xml:space="preserve">  &lt;li&gt;@Html.ActionLink("SharePoint Session", "SharePointSession", "Home")&lt;/li&gt;</w:t>
      </w:r>
    </w:p>
    <w:p w:rsidR="00B60E04" w:rsidRPr="00305C66" w:rsidRDefault="00B60E04" w:rsidP="00B60E04">
      <w:pPr>
        <w:pStyle w:val="LabStepCodeBlockLevel2"/>
        <w:ind w:left="864"/>
        <w:rPr>
          <w:color w:val="auto"/>
        </w:rPr>
      </w:pPr>
      <w:r w:rsidRPr="00305C66">
        <w:rPr>
          <w:color w:val="auto"/>
        </w:rPr>
        <w:t xml:space="preserve">  &lt;li&gt;@Html.ActionLink("Customers", "Index", "Customers")&lt;/li&gt;</w:t>
      </w:r>
    </w:p>
    <w:p w:rsidR="002325E2" w:rsidRPr="00305C66" w:rsidRDefault="00B60E04" w:rsidP="00B60E04">
      <w:pPr>
        <w:pStyle w:val="LabStepCodeBlockLevel2"/>
        <w:ind w:left="864"/>
        <w:rPr>
          <w:color w:val="808080" w:themeColor="background1" w:themeShade="80"/>
        </w:rPr>
      </w:pPr>
      <w:r w:rsidRPr="00305C66">
        <w:rPr>
          <w:color w:val="808080" w:themeColor="background1" w:themeShade="80"/>
        </w:rPr>
        <w:t>&lt;/ul&gt;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When you are done, save your changes and close </w:t>
      </w:r>
      <w:r>
        <w:rPr>
          <w:b/>
        </w:rPr>
        <w:t>_</w:t>
      </w:r>
      <w:proofErr w:type="spellStart"/>
      <w:r>
        <w:rPr>
          <w:b/>
        </w:rPr>
        <w:t>Layouts.cshtml</w:t>
      </w:r>
      <w:proofErr w:type="spellEnd"/>
      <w:r>
        <w:t>.</w:t>
      </w:r>
    </w:p>
    <w:p w:rsidR="002325E2" w:rsidRDefault="002325E2" w:rsidP="002325E2">
      <w:pPr>
        <w:pStyle w:val="LabStepNumbered"/>
        <w:numPr>
          <w:ilvl w:val="0"/>
          <w:numId w:val="9"/>
        </w:numPr>
      </w:pPr>
      <w:r>
        <w:t xml:space="preserve">Test your work by running the </w:t>
      </w:r>
      <w:r w:rsidR="0090457C">
        <w:t>Customer Manager add-in</w:t>
      </w:r>
      <w:r>
        <w:t xml:space="preserve"> in the Visual Studio debugger.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Press </w:t>
      </w:r>
      <w:r>
        <w:rPr>
          <w:b/>
        </w:rPr>
        <w:t>F5</w:t>
      </w:r>
      <w:r>
        <w:t xml:space="preserve"> to begin </w:t>
      </w:r>
      <w:r w:rsidR="0090457C">
        <w:t xml:space="preserve">a Visual Studio </w:t>
      </w:r>
      <w:r>
        <w:t>debugging</w:t>
      </w:r>
      <w:r w:rsidR="0090457C">
        <w:t xml:space="preserve"> session for the add-in</w:t>
      </w:r>
      <w:r>
        <w:t>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Once the </w:t>
      </w:r>
      <w:r w:rsidR="0090457C">
        <w:t xml:space="preserve">add-in </w:t>
      </w:r>
      <w:r>
        <w:t xml:space="preserve">has been installed, you should be redirected to the </w:t>
      </w:r>
      <w:r w:rsidR="00305C66">
        <w:t xml:space="preserve">add-in </w:t>
      </w:r>
      <w:r>
        <w:t>start page.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Verify that your </w:t>
      </w:r>
      <w:r w:rsidR="00904191">
        <w:t xml:space="preserve">add-in </w:t>
      </w:r>
      <w:r>
        <w:t xml:space="preserve">is showing the same links as before along with the new link for </w:t>
      </w:r>
      <w:r>
        <w:rPr>
          <w:b/>
        </w:rPr>
        <w:t>Customers</w:t>
      </w:r>
      <w:r>
        <w:t>.</w:t>
      </w:r>
    </w:p>
    <w:p w:rsidR="002325E2" w:rsidRDefault="00904191" w:rsidP="002325E2">
      <w:pPr>
        <w:pStyle w:val="LabStepScreenshotLevel2"/>
      </w:pPr>
      <w:r>
        <w:drawing>
          <wp:inline distT="0" distB="0" distL="0" distR="0">
            <wp:extent cx="4531510" cy="420267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24" cy="42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 xml:space="preserve">Click on the link for </w:t>
      </w:r>
      <w:r>
        <w:rPr>
          <w:b/>
        </w:rPr>
        <w:t>Customers</w:t>
      </w:r>
      <w:r>
        <w:t>. You should see a list of customers that matches the screenshot below.</w:t>
      </w:r>
    </w:p>
    <w:p w:rsidR="002325E2" w:rsidRDefault="00904191" w:rsidP="002325E2">
      <w:pPr>
        <w:pStyle w:val="LabStepScreenshotLevel2"/>
      </w:pPr>
      <w:r>
        <w:drawing>
          <wp:inline distT="0" distB="0" distL="0" distR="0">
            <wp:extent cx="5763082" cy="1761431"/>
            <wp:effectExtent l="19050" t="19050" r="9525" b="107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48" cy="176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>Try the following operations to better understand the user interface that has been created for you.</w:t>
      </w:r>
    </w:p>
    <w:p w:rsidR="002325E2" w:rsidRDefault="002325E2" w:rsidP="002325E2">
      <w:pPr>
        <w:pStyle w:val="LabStepNumberedLevel3"/>
        <w:numPr>
          <w:ilvl w:val="2"/>
          <w:numId w:val="9"/>
        </w:numPr>
      </w:pPr>
      <w:r>
        <w:t>Create a new customer.</w:t>
      </w:r>
    </w:p>
    <w:p w:rsidR="002325E2" w:rsidRDefault="002325E2" w:rsidP="002325E2">
      <w:pPr>
        <w:pStyle w:val="LabStepNumberedLevel3"/>
        <w:numPr>
          <w:ilvl w:val="2"/>
          <w:numId w:val="9"/>
        </w:numPr>
      </w:pPr>
      <w:r>
        <w:t>View the details of an existing customer.</w:t>
      </w:r>
    </w:p>
    <w:p w:rsidR="002325E2" w:rsidRDefault="002325E2" w:rsidP="002325E2">
      <w:pPr>
        <w:pStyle w:val="LabStepNumberedLevel3"/>
        <w:numPr>
          <w:ilvl w:val="2"/>
          <w:numId w:val="9"/>
        </w:numPr>
      </w:pPr>
      <w:r>
        <w:t>Edit an existing customer.</w:t>
      </w:r>
    </w:p>
    <w:p w:rsidR="002325E2" w:rsidRDefault="002325E2" w:rsidP="002325E2">
      <w:pPr>
        <w:pStyle w:val="LabStepNumberedLevel3"/>
        <w:numPr>
          <w:ilvl w:val="2"/>
          <w:numId w:val="9"/>
        </w:numPr>
      </w:pPr>
      <w:r>
        <w:t>Delete an existing customer.</w:t>
      </w:r>
    </w:p>
    <w:p w:rsidR="002325E2" w:rsidRDefault="002325E2" w:rsidP="002325E2">
      <w:pPr>
        <w:pStyle w:val="LabStepNumberedLevel2"/>
        <w:numPr>
          <w:ilvl w:val="1"/>
          <w:numId w:val="9"/>
        </w:numPr>
      </w:pPr>
      <w:r>
        <w:t>When you have finished your testing, close the browser to stop the current debugging session and return to Visual Studio.</w:t>
      </w:r>
    </w:p>
    <w:p w:rsidR="00902C4E" w:rsidRDefault="002325E2" w:rsidP="00904191">
      <w:pPr>
        <w:pStyle w:val="LabExerciseCallout"/>
      </w:pPr>
      <w:r>
        <w:t xml:space="preserve">You have now completed </w:t>
      </w:r>
      <w:r w:rsidR="00904191">
        <w:t xml:space="preserve">this </w:t>
      </w:r>
      <w:r>
        <w:t>lab successfully.</w:t>
      </w:r>
    </w:p>
    <w:p w:rsidR="00902C4E" w:rsidRDefault="00902C4E" w:rsidP="00902C4E"/>
    <w:sectPr w:rsidR="00902C4E" w:rsidSect="00071E2D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9E4" w:rsidRDefault="003159E4" w:rsidP="002754DA">
      <w:pPr>
        <w:spacing w:before="0" w:after="0"/>
      </w:pPr>
      <w:r>
        <w:separator/>
      </w:r>
    </w:p>
  </w:endnote>
  <w:endnote w:type="continuationSeparator" w:id="0">
    <w:p w:rsidR="003159E4" w:rsidRDefault="003159E4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9E4" w:rsidRDefault="003159E4" w:rsidP="002754DA">
      <w:pPr>
        <w:spacing w:before="0" w:after="0"/>
      </w:pPr>
      <w:r>
        <w:separator/>
      </w:r>
    </w:p>
  </w:footnote>
  <w:footnote w:type="continuationSeparator" w:id="0">
    <w:p w:rsidR="003159E4" w:rsidRDefault="003159E4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5E2" w:rsidRDefault="002325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6127D"/>
    <w:multiLevelType w:val="multilevel"/>
    <w:tmpl w:val="A70A9C82"/>
    <w:numStyleLink w:val="LabStepsTemplate"/>
  </w:abstractNum>
  <w:abstractNum w:abstractNumId="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D320D4"/>
    <w:multiLevelType w:val="hybridMultilevel"/>
    <w:tmpl w:val="4C34D4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9"/>
  </w:num>
  <w:num w:numId="5">
    <w:abstractNumId w:val="13"/>
  </w:num>
  <w:num w:numId="6">
    <w:abstractNumId w:val="13"/>
  </w:num>
  <w:num w:numId="7">
    <w:abstractNumId w:val="5"/>
  </w:num>
  <w:num w:numId="8">
    <w:abstractNumId w:val="12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7"/>
  </w:num>
  <w:num w:numId="17">
    <w:abstractNumId w:val="1"/>
  </w:num>
  <w:num w:numId="18">
    <w:abstractNumId w:val="2"/>
  </w:num>
  <w:num w:numId="19">
    <w:abstractNumId w:val="0"/>
  </w:num>
  <w:num w:numId="20">
    <w:abstractNumId w:val="11"/>
  </w:num>
  <w:num w:numId="21">
    <w:abstractNumId w:val="14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8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  <w:num w:numId="32">
    <w:abstractNumId w:val="6"/>
  </w:num>
  <w:num w:numId="33">
    <w:abstractNumId w:val="9"/>
  </w:num>
  <w:num w:numId="34">
    <w:abstractNumId w:val="13"/>
  </w:num>
  <w:num w:numId="35">
    <w:abstractNumId w:val="13"/>
  </w:num>
  <w:num w:numId="36">
    <w:abstractNumId w:val="12"/>
  </w:num>
  <w:num w:numId="37">
    <w:abstractNumId w:val="13"/>
  </w:num>
  <w:num w:numId="38">
    <w:abstractNumId w:val="13"/>
  </w:num>
  <w:num w:numId="39">
    <w:abstractNumId w:val="4"/>
  </w:num>
  <w:num w:numId="40">
    <w:abstractNumId w:val="5"/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3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C2B"/>
    <w:rsid w:val="00000223"/>
    <w:rsid w:val="00002196"/>
    <w:rsid w:val="00003130"/>
    <w:rsid w:val="000037AA"/>
    <w:rsid w:val="000108B4"/>
    <w:rsid w:val="00012AC2"/>
    <w:rsid w:val="000165A1"/>
    <w:rsid w:val="00022B54"/>
    <w:rsid w:val="000237DD"/>
    <w:rsid w:val="00024303"/>
    <w:rsid w:val="000243F6"/>
    <w:rsid w:val="000267E9"/>
    <w:rsid w:val="00026DD0"/>
    <w:rsid w:val="00030FBC"/>
    <w:rsid w:val="00031E9E"/>
    <w:rsid w:val="000369E8"/>
    <w:rsid w:val="000430F9"/>
    <w:rsid w:val="00051385"/>
    <w:rsid w:val="000543B3"/>
    <w:rsid w:val="000671A9"/>
    <w:rsid w:val="00071E2D"/>
    <w:rsid w:val="00075BE6"/>
    <w:rsid w:val="00082C8E"/>
    <w:rsid w:val="000845AC"/>
    <w:rsid w:val="00086439"/>
    <w:rsid w:val="0009020D"/>
    <w:rsid w:val="00090A5A"/>
    <w:rsid w:val="000922A9"/>
    <w:rsid w:val="00094449"/>
    <w:rsid w:val="000A019A"/>
    <w:rsid w:val="000A0FB8"/>
    <w:rsid w:val="000A375B"/>
    <w:rsid w:val="000A4D31"/>
    <w:rsid w:val="000B09A5"/>
    <w:rsid w:val="000B4798"/>
    <w:rsid w:val="000C54C2"/>
    <w:rsid w:val="000D1CE4"/>
    <w:rsid w:val="000E0010"/>
    <w:rsid w:val="000E054E"/>
    <w:rsid w:val="000E18F8"/>
    <w:rsid w:val="000E419B"/>
    <w:rsid w:val="000E4786"/>
    <w:rsid w:val="000F11E6"/>
    <w:rsid w:val="000F23A7"/>
    <w:rsid w:val="000F24F9"/>
    <w:rsid w:val="000F2E8E"/>
    <w:rsid w:val="000F385B"/>
    <w:rsid w:val="0010517D"/>
    <w:rsid w:val="0011020C"/>
    <w:rsid w:val="00110EC0"/>
    <w:rsid w:val="001128F7"/>
    <w:rsid w:val="0011507B"/>
    <w:rsid w:val="0012341C"/>
    <w:rsid w:val="00123729"/>
    <w:rsid w:val="00123A37"/>
    <w:rsid w:val="0012715F"/>
    <w:rsid w:val="00130FC0"/>
    <w:rsid w:val="00131074"/>
    <w:rsid w:val="0013507A"/>
    <w:rsid w:val="00140317"/>
    <w:rsid w:val="00141688"/>
    <w:rsid w:val="00145BAE"/>
    <w:rsid w:val="00151E41"/>
    <w:rsid w:val="00152635"/>
    <w:rsid w:val="00152685"/>
    <w:rsid w:val="001554D3"/>
    <w:rsid w:val="0015644E"/>
    <w:rsid w:val="0015714F"/>
    <w:rsid w:val="00160EEF"/>
    <w:rsid w:val="001624E0"/>
    <w:rsid w:val="00162568"/>
    <w:rsid w:val="0016348C"/>
    <w:rsid w:val="0016370A"/>
    <w:rsid w:val="001657A8"/>
    <w:rsid w:val="0016603A"/>
    <w:rsid w:val="00166BA8"/>
    <w:rsid w:val="00171C7E"/>
    <w:rsid w:val="00172887"/>
    <w:rsid w:val="001760F5"/>
    <w:rsid w:val="00182F32"/>
    <w:rsid w:val="00182F48"/>
    <w:rsid w:val="00184509"/>
    <w:rsid w:val="00190A32"/>
    <w:rsid w:val="00190D86"/>
    <w:rsid w:val="0019249E"/>
    <w:rsid w:val="00194336"/>
    <w:rsid w:val="001969F7"/>
    <w:rsid w:val="001A3C36"/>
    <w:rsid w:val="001B176D"/>
    <w:rsid w:val="001B299C"/>
    <w:rsid w:val="001B60FC"/>
    <w:rsid w:val="001C149E"/>
    <w:rsid w:val="001C2975"/>
    <w:rsid w:val="001C3C48"/>
    <w:rsid w:val="001C5361"/>
    <w:rsid w:val="001D5529"/>
    <w:rsid w:val="001E1ACC"/>
    <w:rsid w:val="001E2CD5"/>
    <w:rsid w:val="001E2DF2"/>
    <w:rsid w:val="001E3B71"/>
    <w:rsid w:val="001E5FC6"/>
    <w:rsid w:val="001E6C86"/>
    <w:rsid w:val="001E73CB"/>
    <w:rsid w:val="001F77DA"/>
    <w:rsid w:val="002037AF"/>
    <w:rsid w:val="00207BE5"/>
    <w:rsid w:val="00207F56"/>
    <w:rsid w:val="0021154E"/>
    <w:rsid w:val="00216298"/>
    <w:rsid w:val="00221821"/>
    <w:rsid w:val="002228E1"/>
    <w:rsid w:val="002243BC"/>
    <w:rsid w:val="00225D1A"/>
    <w:rsid w:val="00226C32"/>
    <w:rsid w:val="00231A2A"/>
    <w:rsid w:val="00231D57"/>
    <w:rsid w:val="002325E2"/>
    <w:rsid w:val="00234111"/>
    <w:rsid w:val="00237391"/>
    <w:rsid w:val="002376C5"/>
    <w:rsid w:val="00243A3C"/>
    <w:rsid w:val="0024711C"/>
    <w:rsid w:val="002508CA"/>
    <w:rsid w:val="00262F4C"/>
    <w:rsid w:val="002646DD"/>
    <w:rsid w:val="00265968"/>
    <w:rsid w:val="00273BA6"/>
    <w:rsid w:val="00273F7D"/>
    <w:rsid w:val="002754DA"/>
    <w:rsid w:val="002772C2"/>
    <w:rsid w:val="002820B9"/>
    <w:rsid w:val="00283D43"/>
    <w:rsid w:val="00286B5D"/>
    <w:rsid w:val="00286E1A"/>
    <w:rsid w:val="002930AF"/>
    <w:rsid w:val="002944F3"/>
    <w:rsid w:val="002A09A2"/>
    <w:rsid w:val="002A09CE"/>
    <w:rsid w:val="002A107E"/>
    <w:rsid w:val="002A42F9"/>
    <w:rsid w:val="002A6C31"/>
    <w:rsid w:val="002A7D61"/>
    <w:rsid w:val="002B29CA"/>
    <w:rsid w:val="002B49BE"/>
    <w:rsid w:val="002B50BA"/>
    <w:rsid w:val="002B6EED"/>
    <w:rsid w:val="002C5CBE"/>
    <w:rsid w:val="002C6DDC"/>
    <w:rsid w:val="002D31FF"/>
    <w:rsid w:val="002D62E7"/>
    <w:rsid w:val="002E035E"/>
    <w:rsid w:val="002E1C5A"/>
    <w:rsid w:val="002E259F"/>
    <w:rsid w:val="002E3602"/>
    <w:rsid w:val="002E66B3"/>
    <w:rsid w:val="002F2748"/>
    <w:rsid w:val="002F5578"/>
    <w:rsid w:val="0030388D"/>
    <w:rsid w:val="00305C66"/>
    <w:rsid w:val="00307288"/>
    <w:rsid w:val="00311545"/>
    <w:rsid w:val="003159E3"/>
    <w:rsid w:val="003159E4"/>
    <w:rsid w:val="00316198"/>
    <w:rsid w:val="0031741B"/>
    <w:rsid w:val="00325444"/>
    <w:rsid w:val="003266D4"/>
    <w:rsid w:val="00327A0E"/>
    <w:rsid w:val="00333042"/>
    <w:rsid w:val="0034145E"/>
    <w:rsid w:val="00347559"/>
    <w:rsid w:val="003475E4"/>
    <w:rsid w:val="0035550E"/>
    <w:rsid w:val="003560BC"/>
    <w:rsid w:val="00361340"/>
    <w:rsid w:val="00362B26"/>
    <w:rsid w:val="00364378"/>
    <w:rsid w:val="00367B31"/>
    <w:rsid w:val="00367C9B"/>
    <w:rsid w:val="00371932"/>
    <w:rsid w:val="003719C5"/>
    <w:rsid w:val="00373A63"/>
    <w:rsid w:val="003775F8"/>
    <w:rsid w:val="00377E0D"/>
    <w:rsid w:val="003829A4"/>
    <w:rsid w:val="00385E7E"/>
    <w:rsid w:val="00391AFB"/>
    <w:rsid w:val="003A158A"/>
    <w:rsid w:val="003A4518"/>
    <w:rsid w:val="003A6D85"/>
    <w:rsid w:val="003B1609"/>
    <w:rsid w:val="003B509E"/>
    <w:rsid w:val="003B520A"/>
    <w:rsid w:val="003B5312"/>
    <w:rsid w:val="003B6B6E"/>
    <w:rsid w:val="003B6E62"/>
    <w:rsid w:val="003C0C05"/>
    <w:rsid w:val="003C4C30"/>
    <w:rsid w:val="003C5D20"/>
    <w:rsid w:val="003C6BA1"/>
    <w:rsid w:val="003C6F1C"/>
    <w:rsid w:val="003C6F9B"/>
    <w:rsid w:val="003D1045"/>
    <w:rsid w:val="003D4A36"/>
    <w:rsid w:val="003D513A"/>
    <w:rsid w:val="003E097F"/>
    <w:rsid w:val="003E3149"/>
    <w:rsid w:val="003E460D"/>
    <w:rsid w:val="003E53A5"/>
    <w:rsid w:val="003F0DE3"/>
    <w:rsid w:val="003F2EDC"/>
    <w:rsid w:val="004005DA"/>
    <w:rsid w:val="00400DC5"/>
    <w:rsid w:val="0040221D"/>
    <w:rsid w:val="0040448F"/>
    <w:rsid w:val="0040576B"/>
    <w:rsid w:val="00405EBF"/>
    <w:rsid w:val="00414108"/>
    <w:rsid w:val="00415AE5"/>
    <w:rsid w:val="00420D38"/>
    <w:rsid w:val="00425BCC"/>
    <w:rsid w:val="00427A68"/>
    <w:rsid w:val="004336CC"/>
    <w:rsid w:val="0043657B"/>
    <w:rsid w:val="004402EC"/>
    <w:rsid w:val="00440A81"/>
    <w:rsid w:val="00441531"/>
    <w:rsid w:val="00445241"/>
    <w:rsid w:val="0044558E"/>
    <w:rsid w:val="00445B3B"/>
    <w:rsid w:val="00445F5C"/>
    <w:rsid w:val="0044641B"/>
    <w:rsid w:val="00446B8D"/>
    <w:rsid w:val="00452535"/>
    <w:rsid w:val="004569A7"/>
    <w:rsid w:val="00456E78"/>
    <w:rsid w:val="00460E05"/>
    <w:rsid w:val="00463DEB"/>
    <w:rsid w:val="00464B6B"/>
    <w:rsid w:val="00464F96"/>
    <w:rsid w:val="0046679B"/>
    <w:rsid w:val="00474799"/>
    <w:rsid w:val="00475511"/>
    <w:rsid w:val="00481358"/>
    <w:rsid w:val="00482B10"/>
    <w:rsid w:val="004838B2"/>
    <w:rsid w:val="00483D33"/>
    <w:rsid w:val="00484260"/>
    <w:rsid w:val="00485767"/>
    <w:rsid w:val="0048724B"/>
    <w:rsid w:val="00487C88"/>
    <w:rsid w:val="00487D07"/>
    <w:rsid w:val="004901DA"/>
    <w:rsid w:val="004936A7"/>
    <w:rsid w:val="0049441A"/>
    <w:rsid w:val="004946E2"/>
    <w:rsid w:val="004976B3"/>
    <w:rsid w:val="004A0344"/>
    <w:rsid w:val="004A349F"/>
    <w:rsid w:val="004A66FA"/>
    <w:rsid w:val="004A776B"/>
    <w:rsid w:val="004A7C45"/>
    <w:rsid w:val="004B2700"/>
    <w:rsid w:val="004B2C8F"/>
    <w:rsid w:val="004B5A2A"/>
    <w:rsid w:val="004B75D9"/>
    <w:rsid w:val="004C251A"/>
    <w:rsid w:val="004C3FD9"/>
    <w:rsid w:val="004C6C49"/>
    <w:rsid w:val="004C723D"/>
    <w:rsid w:val="004C7D6E"/>
    <w:rsid w:val="004D2050"/>
    <w:rsid w:val="004D21DD"/>
    <w:rsid w:val="004D3A39"/>
    <w:rsid w:val="004D5B0F"/>
    <w:rsid w:val="004D71F4"/>
    <w:rsid w:val="004D75A3"/>
    <w:rsid w:val="004E0A41"/>
    <w:rsid w:val="004E1CBF"/>
    <w:rsid w:val="004E3B42"/>
    <w:rsid w:val="004E45B9"/>
    <w:rsid w:val="004E6251"/>
    <w:rsid w:val="004F1851"/>
    <w:rsid w:val="004F1E4C"/>
    <w:rsid w:val="004F54BD"/>
    <w:rsid w:val="004F6B27"/>
    <w:rsid w:val="00502630"/>
    <w:rsid w:val="005031C4"/>
    <w:rsid w:val="00504620"/>
    <w:rsid w:val="0050658A"/>
    <w:rsid w:val="0050746C"/>
    <w:rsid w:val="005106D7"/>
    <w:rsid w:val="0051112C"/>
    <w:rsid w:val="00513EAD"/>
    <w:rsid w:val="0051400B"/>
    <w:rsid w:val="00515C63"/>
    <w:rsid w:val="0052595A"/>
    <w:rsid w:val="0053493F"/>
    <w:rsid w:val="00536A2B"/>
    <w:rsid w:val="00536EA7"/>
    <w:rsid w:val="00537866"/>
    <w:rsid w:val="00540A9A"/>
    <w:rsid w:val="005428BD"/>
    <w:rsid w:val="0054456E"/>
    <w:rsid w:val="00544DDA"/>
    <w:rsid w:val="00551DC5"/>
    <w:rsid w:val="00551DFA"/>
    <w:rsid w:val="005522AE"/>
    <w:rsid w:val="005608CD"/>
    <w:rsid w:val="00560F81"/>
    <w:rsid w:val="005637C0"/>
    <w:rsid w:val="00563CAE"/>
    <w:rsid w:val="00565C1E"/>
    <w:rsid w:val="005676EE"/>
    <w:rsid w:val="005710D5"/>
    <w:rsid w:val="0057247C"/>
    <w:rsid w:val="00574574"/>
    <w:rsid w:val="00580480"/>
    <w:rsid w:val="0058123A"/>
    <w:rsid w:val="0058773B"/>
    <w:rsid w:val="005908F6"/>
    <w:rsid w:val="00592DAA"/>
    <w:rsid w:val="00593454"/>
    <w:rsid w:val="00595963"/>
    <w:rsid w:val="00596F7D"/>
    <w:rsid w:val="00597978"/>
    <w:rsid w:val="005A0E17"/>
    <w:rsid w:val="005A3A17"/>
    <w:rsid w:val="005A3E02"/>
    <w:rsid w:val="005A4563"/>
    <w:rsid w:val="005A5DC7"/>
    <w:rsid w:val="005A6D5F"/>
    <w:rsid w:val="005B2865"/>
    <w:rsid w:val="005B2AD8"/>
    <w:rsid w:val="005B68A3"/>
    <w:rsid w:val="005B6F90"/>
    <w:rsid w:val="005C03B9"/>
    <w:rsid w:val="005C1869"/>
    <w:rsid w:val="005C1BF8"/>
    <w:rsid w:val="005C3A90"/>
    <w:rsid w:val="005D0297"/>
    <w:rsid w:val="005D3244"/>
    <w:rsid w:val="005D380A"/>
    <w:rsid w:val="005D3854"/>
    <w:rsid w:val="005D6393"/>
    <w:rsid w:val="005E054A"/>
    <w:rsid w:val="005E0A8C"/>
    <w:rsid w:val="005E0D54"/>
    <w:rsid w:val="005E3B38"/>
    <w:rsid w:val="005E79AF"/>
    <w:rsid w:val="005F03A0"/>
    <w:rsid w:val="005F2CE3"/>
    <w:rsid w:val="005F39DC"/>
    <w:rsid w:val="00601E9E"/>
    <w:rsid w:val="00606B5B"/>
    <w:rsid w:val="00607C2B"/>
    <w:rsid w:val="006133C4"/>
    <w:rsid w:val="006205C9"/>
    <w:rsid w:val="00620888"/>
    <w:rsid w:val="00624E95"/>
    <w:rsid w:val="00625F0D"/>
    <w:rsid w:val="00626932"/>
    <w:rsid w:val="006316FA"/>
    <w:rsid w:val="00631880"/>
    <w:rsid w:val="00632485"/>
    <w:rsid w:val="0063362B"/>
    <w:rsid w:val="006352C6"/>
    <w:rsid w:val="0064242D"/>
    <w:rsid w:val="00643F55"/>
    <w:rsid w:val="00645BB8"/>
    <w:rsid w:val="00650ACD"/>
    <w:rsid w:val="00651B4B"/>
    <w:rsid w:val="00654F8F"/>
    <w:rsid w:val="006560F9"/>
    <w:rsid w:val="0065756C"/>
    <w:rsid w:val="0066042A"/>
    <w:rsid w:val="00661508"/>
    <w:rsid w:val="00661C86"/>
    <w:rsid w:val="006649DB"/>
    <w:rsid w:val="00666A67"/>
    <w:rsid w:val="00666C15"/>
    <w:rsid w:val="00667328"/>
    <w:rsid w:val="00667B58"/>
    <w:rsid w:val="0067214A"/>
    <w:rsid w:val="0067766A"/>
    <w:rsid w:val="00680A35"/>
    <w:rsid w:val="00682FC7"/>
    <w:rsid w:val="00686CA6"/>
    <w:rsid w:val="0069092F"/>
    <w:rsid w:val="00691DCF"/>
    <w:rsid w:val="00692AFB"/>
    <w:rsid w:val="006930D1"/>
    <w:rsid w:val="006943D3"/>
    <w:rsid w:val="0069598A"/>
    <w:rsid w:val="006A020F"/>
    <w:rsid w:val="006A105B"/>
    <w:rsid w:val="006A1CB2"/>
    <w:rsid w:val="006A2A50"/>
    <w:rsid w:val="006B07C3"/>
    <w:rsid w:val="006B12CD"/>
    <w:rsid w:val="006B25FA"/>
    <w:rsid w:val="006B5E39"/>
    <w:rsid w:val="006B6DB3"/>
    <w:rsid w:val="006B6F43"/>
    <w:rsid w:val="006C0157"/>
    <w:rsid w:val="006C3796"/>
    <w:rsid w:val="006C4644"/>
    <w:rsid w:val="006C4B76"/>
    <w:rsid w:val="006C55C3"/>
    <w:rsid w:val="006C5C78"/>
    <w:rsid w:val="006C6AF7"/>
    <w:rsid w:val="006D1BB7"/>
    <w:rsid w:val="006D7651"/>
    <w:rsid w:val="006E34DF"/>
    <w:rsid w:val="006E3BD3"/>
    <w:rsid w:val="006E5188"/>
    <w:rsid w:val="006F0F27"/>
    <w:rsid w:val="006F13F6"/>
    <w:rsid w:val="006F64F9"/>
    <w:rsid w:val="0070089C"/>
    <w:rsid w:val="007031E6"/>
    <w:rsid w:val="00710EE6"/>
    <w:rsid w:val="00711C05"/>
    <w:rsid w:val="00724A33"/>
    <w:rsid w:val="00726591"/>
    <w:rsid w:val="0072738D"/>
    <w:rsid w:val="00731109"/>
    <w:rsid w:val="00734928"/>
    <w:rsid w:val="00737FD5"/>
    <w:rsid w:val="00740261"/>
    <w:rsid w:val="00740358"/>
    <w:rsid w:val="00740CA3"/>
    <w:rsid w:val="00740D07"/>
    <w:rsid w:val="0074377B"/>
    <w:rsid w:val="007442CF"/>
    <w:rsid w:val="00747129"/>
    <w:rsid w:val="007508E5"/>
    <w:rsid w:val="00751BC6"/>
    <w:rsid w:val="00754152"/>
    <w:rsid w:val="007547AF"/>
    <w:rsid w:val="00754CCB"/>
    <w:rsid w:val="00754D76"/>
    <w:rsid w:val="00756C10"/>
    <w:rsid w:val="007576FA"/>
    <w:rsid w:val="00757CD7"/>
    <w:rsid w:val="007600AD"/>
    <w:rsid w:val="0076162E"/>
    <w:rsid w:val="00764839"/>
    <w:rsid w:val="0076526D"/>
    <w:rsid w:val="0077042C"/>
    <w:rsid w:val="00770735"/>
    <w:rsid w:val="00775A11"/>
    <w:rsid w:val="00781845"/>
    <w:rsid w:val="0078763B"/>
    <w:rsid w:val="00797538"/>
    <w:rsid w:val="007A0E34"/>
    <w:rsid w:val="007A2E8C"/>
    <w:rsid w:val="007A3111"/>
    <w:rsid w:val="007A3D0E"/>
    <w:rsid w:val="007A6FDB"/>
    <w:rsid w:val="007A7B3A"/>
    <w:rsid w:val="007B6018"/>
    <w:rsid w:val="007B63AE"/>
    <w:rsid w:val="007B648F"/>
    <w:rsid w:val="007C036A"/>
    <w:rsid w:val="007C2A7D"/>
    <w:rsid w:val="007C5EF6"/>
    <w:rsid w:val="007C731A"/>
    <w:rsid w:val="007D3352"/>
    <w:rsid w:val="007D6957"/>
    <w:rsid w:val="007D72B4"/>
    <w:rsid w:val="007D7ED7"/>
    <w:rsid w:val="007E10E8"/>
    <w:rsid w:val="007E240B"/>
    <w:rsid w:val="007E54CD"/>
    <w:rsid w:val="007E5A7C"/>
    <w:rsid w:val="007F2CD4"/>
    <w:rsid w:val="007F37E8"/>
    <w:rsid w:val="007F4E77"/>
    <w:rsid w:val="007F5620"/>
    <w:rsid w:val="00801433"/>
    <w:rsid w:val="0080252D"/>
    <w:rsid w:val="00805738"/>
    <w:rsid w:val="0081126C"/>
    <w:rsid w:val="008114C7"/>
    <w:rsid w:val="00812AF5"/>
    <w:rsid w:val="008141EA"/>
    <w:rsid w:val="00820CCD"/>
    <w:rsid w:val="0082373B"/>
    <w:rsid w:val="008237DD"/>
    <w:rsid w:val="0082553D"/>
    <w:rsid w:val="00826F6E"/>
    <w:rsid w:val="00826FF7"/>
    <w:rsid w:val="0082729D"/>
    <w:rsid w:val="0083029D"/>
    <w:rsid w:val="00830A82"/>
    <w:rsid w:val="0083590C"/>
    <w:rsid w:val="00841F3B"/>
    <w:rsid w:val="0084571E"/>
    <w:rsid w:val="00845FAD"/>
    <w:rsid w:val="00850A52"/>
    <w:rsid w:val="008530CC"/>
    <w:rsid w:val="008546E7"/>
    <w:rsid w:val="00856645"/>
    <w:rsid w:val="00860BB8"/>
    <w:rsid w:val="008648D6"/>
    <w:rsid w:val="0086565F"/>
    <w:rsid w:val="00865AE4"/>
    <w:rsid w:val="0086681C"/>
    <w:rsid w:val="008743F8"/>
    <w:rsid w:val="008750A4"/>
    <w:rsid w:val="00880606"/>
    <w:rsid w:val="008838F2"/>
    <w:rsid w:val="0089290C"/>
    <w:rsid w:val="00893C82"/>
    <w:rsid w:val="008943B0"/>
    <w:rsid w:val="008958BC"/>
    <w:rsid w:val="00897DC2"/>
    <w:rsid w:val="008A1B16"/>
    <w:rsid w:val="008A2BA0"/>
    <w:rsid w:val="008A69A5"/>
    <w:rsid w:val="008A7318"/>
    <w:rsid w:val="008B41B2"/>
    <w:rsid w:val="008B697B"/>
    <w:rsid w:val="008B6C55"/>
    <w:rsid w:val="008C17EA"/>
    <w:rsid w:val="008C1C05"/>
    <w:rsid w:val="008C4BA8"/>
    <w:rsid w:val="008C564C"/>
    <w:rsid w:val="008C58FB"/>
    <w:rsid w:val="008D054E"/>
    <w:rsid w:val="008D0899"/>
    <w:rsid w:val="008D261C"/>
    <w:rsid w:val="008D30B0"/>
    <w:rsid w:val="008D6EDA"/>
    <w:rsid w:val="008D7F27"/>
    <w:rsid w:val="008E1CE8"/>
    <w:rsid w:val="008E2680"/>
    <w:rsid w:val="008E3F36"/>
    <w:rsid w:val="008E6AF4"/>
    <w:rsid w:val="008F40A6"/>
    <w:rsid w:val="008F76DB"/>
    <w:rsid w:val="00902C4E"/>
    <w:rsid w:val="00902F51"/>
    <w:rsid w:val="00903B98"/>
    <w:rsid w:val="00904191"/>
    <w:rsid w:val="0090457C"/>
    <w:rsid w:val="00904E98"/>
    <w:rsid w:val="0090725E"/>
    <w:rsid w:val="00913A3A"/>
    <w:rsid w:val="00915A59"/>
    <w:rsid w:val="0091656E"/>
    <w:rsid w:val="00917ACE"/>
    <w:rsid w:val="00925E86"/>
    <w:rsid w:val="0092628D"/>
    <w:rsid w:val="009274C0"/>
    <w:rsid w:val="00931080"/>
    <w:rsid w:val="00931E3C"/>
    <w:rsid w:val="00932B07"/>
    <w:rsid w:val="009375F0"/>
    <w:rsid w:val="00940BBD"/>
    <w:rsid w:val="009411D9"/>
    <w:rsid w:val="009422EE"/>
    <w:rsid w:val="00942E67"/>
    <w:rsid w:val="00944282"/>
    <w:rsid w:val="00947640"/>
    <w:rsid w:val="009503BC"/>
    <w:rsid w:val="0095110D"/>
    <w:rsid w:val="009519FB"/>
    <w:rsid w:val="00951BD2"/>
    <w:rsid w:val="00951C8A"/>
    <w:rsid w:val="009537AB"/>
    <w:rsid w:val="00956AB3"/>
    <w:rsid w:val="009572BF"/>
    <w:rsid w:val="00960427"/>
    <w:rsid w:val="00961446"/>
    <w:rsid w:val="0096384D"/>
    <w:rsid w:val="00963AE0"/>
    <w:rsid w:val="00964D6A"/>
    <w:rsid w:val="00964DF1"/>
    <w:rsid w:val="00965C23"/>
    <w:rsid w:val="00971768"/>
    <w:rsid w:val="00972959"/>
    <w:rsid w:val="009753EF"/>
    <w:rsid w:val="00976041"/>
    <w:rsid w:val="0098575B"/>
    <w:rsid w:val="00986B2F"/>
    <w:rsid w:val="00987D6B"/>
    <w:rsid w:val="00990EBF"/>
    <w:rsid w:val="00997536"/>
    <w:rsid w:val="009A27F0"/>
    <w:rsid w:val="009A5818"/>
    <w:rsid w:val="009B275F"/>
    <w:rsid w:val="009C016D"/>
    <w:rsid w:val="009C30CA"/>
    <w:rsid w:val="009C6E7B"/>
    <w:rsid w:val="009D147E"/>
    <w:rsid w:val="009D168C"/>
    <w:rsid w:val="009D1C9A"/>
    <w:rsid w:val="009D22E7"/>
    <w:rsid w:val="009D553D"/>
    <w:rsid w:val="009E0CAD"/>
    <w:rsid w:val="009E1990"/>
    <w:rsid w:val="009E2AD2"/>
    <w:rsid w:val="009E620A"/>
    <w:rsid w:val="009F30BD"/>
    <w:rsid w:val="009F341D"/>
    <w:rsid w:val="009F4937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3F26"/>
    <w:rsid w:val="00A2430F"/>
    <w:rsid w:val="00A25FC5"/>
    <w:rsid w:val="00A27676"/>
    <w:rsid w:val="00A3093C"/>
    <w:rsid w:val="00A30C18"/>
    <w:rsid w:val="00A30D2F"/>
    <w:rsid w:val="00A33A36"/>
    <w:rsid w:val="00A34F74"/>
    <w:rsid w:val="00A36345"/>
    <w:rsid w:val="00A36AE5"/>
    <w:rsid w:val="00A378E4"/>
    <w:rsid w:val="00A409BA"/>
    <w:rsid w:val="00A41365"/>
    <w:rsid w:val="00A416B0"/>
    <w:rsid w:val="00A4394E"/>
    <w:rsid w:val="00A46E44"/>
    <w:rsid w:val="00A51DE9"/>
    <w:rsid w:val="00A53017"/>
    <w:rsid w:val="00A5490F"/>
    <w:rsid w:val="00A55EA3"/>
    <w:rsid w:val="00A57171"/>
    <w:rsid w:val="00A613FA"/>
    <w:rsid w:val="00A6472F"/>
    <w:rsid w:val="00A66755"/>
    <w:rsid w:val="00A73931"/>
    <w:rsid w:val="00A77AAC"/>
    <w:rsid w:val="00A807FF"/>
    <w:rsid w:val="00A811F8"/>
    <w:rsid w:val="00A81890"/>
    <w:rsid w:val="00A84330"/>
    <w:rsid w:val="00A978C4"/>
    <w:rsid w:val="00A979BA"/>
    <w:rsid w:val="00AA081D"/>
    <w:rsid w:val="00AA1C5E"/>
    <w:rsid w:val="00AA314E"/>
    <w:rsid w:val="00AA55DC"/>
    <w:rsid w:val="00AB00DD"/>
    <w:rsid w:val="00AB0EF6"/>
    <w:rsid w:val="00AB4BD9"/>
    <w:rsid w:val="00AC1004"/>
    <w:rsid w:val="00AC535D"/>
    <w:rsid w:val="00AD3847"/>
    <w:rsid w:val="00AE16EB"/>
    <w:rsid w:val="00AE27DB"/>
    <w:rsid w:val="00AE3180"/>
    <w:rsid w:val="00AE52BA"/>
    <w:rsid w:val="00AF1E2A"/>
    <w:rsid w:val="00AF424C"/>
    <w:rsid w:val="00AF4F9B"/>
    <w:rsid w:val="00B0456B"/>
    <w:rsid w:val="00B04598"/>
    <w:rsid w:val="00B04679"/>
    <w:rsid w:val="00B11579"/>
    <w:rsid w:val="00B13C57"/>
    <w:rsid w:val="00B176FA"/>
    <w:rsid w:val="00B252CE"/>
    <w:rsid w:val="00B267B7"/>
    <w:rsid w:val="00B304F8"/>
    <w:rsid w:val="00B31D4F"/>
    <w:rsid w:val="00B325DB"/>
    <w:rsid w:val="00B34D4C"/>
    <w:rsid w:val="00B355EB"/>
    <w:rsid w:val="00B35716"/>
    <w:rsid w:val="00B35A9C"/>
    <w:rsid w:val="00B37D3E"/>
    <w:rsid w:val="00B410F6"/>
    <w:rsid w:val="00B44595"/>
    <w:rsid w:val="00B47C56"/>
    <w:rsid w:val="00B547F2"/>
    <w:rsid w:val="00B56241"/>
    <w:rsid w:val="00B56C9C"/>
    <w:rsid w:val="00B57970"/>
    <w:rsid w:val="00B57977"/>
    <w:rsid w:val="00B60011"/>
    <w:rsid w:val="00B60E04"/>
    <w:rsid w:val="00B74E1A"/>
    <w:rsid w:val="00B76429"/>
    <w:rsid w:val="00B7645C"/>
    <w:rsid w:val="00B80925"/>
    <w:rsid w:val="00B815CE"/>
    <w:rsid w:val="00B838CD"/>
    <w:rsid w:val="00B838F3"/>
    <w:rsid w:val="00B84304"/>
    <w:rsid w:val="00B9327C"/>
    <w:rsid w:val="00B945DF"/>
    <w:rsid w:val="00BA06CB"/>
    <w:rsid w:val="00BA1292"/>
    <w:rsid w:val="00BA332D"/>
    <w:rsid w:val="00BB42DB"/>
    <w:rsid w:val="00BB54BC"/>
    <w:rsid w:val="00BB6E8E"/>
    <w:rsid w:val="00BC1206"/>
    <w:rsid w:val="00BC120F"/>
    <w:rsid w:val="00BC22EE"/>
    <w:rsid w:val="00BC2C68"/>
    <w:rsid w:val="00BC3FCA"/>
    <w:rsid w:val="00BC445B"/>
    <w:rsid w:val="00BD1EA3"/>
    <w:rsid w:val="00BD35FE"/>
    <w:rsid w:val="00BD760F"/>
    <w:rsid w:val="00BD7D6F"/>
    <w:rsid w:val="00BE20E7"/>
    <w:rsid w:val="00BE2963"/>
    <w:rsid w:val="00BE4E85"/>
    <w:rsid w:val="00BE51AD"/>
    <w:rsid w:val="00BE5EE7"/>
    <w:rsid w:val="00BF26E2"/>
    <w:rsid w:val="00BF2B1A"/>
    <w:rsid w:val="00BF3349"/>
    <w:rsid w:val="00BF48D4"/>
    <w:rsid w:val="00BF4AAD"/>
    <w:rsid w:val="00C01AF2"/>
    <w:rsid w:val="00C02987"/>
    <w:rsid w:val="00C1089B"/>
    <w:rsid w:val="00C12971"/>
    <w:rsid w:val="00C159E0"/>
    <w:rsid w:val="00C171CF"/>
    <w:rsid w:val="00C30E56"/>
    <w:rsid w:val="00C31BD3"/>
    <w:rsid w:val="00C3211E"/>
    <w:rsid w:val="00C33D09"/>
    <w:rsid w:val="00C34382"/>
    <w:rsid w:val="00C34D0A"/>
    <w:rsid w:val="00C37A3E"/>
    <w:rsid w:val="00C44632"/>
    <w:rsid w:val="00C47413"/>
    <w:rsid w:val="00C51743"/>
    <w:rsid w:val="00C53882"/>
    <w:rsid w:val="00C54CAE"/>
    <w:rsid w:val="00C57174"/>
    <w:rsid w:val="00C62D6E"/>
    <w:rsid w:val="00C642C3"/>
    <w:rsid w:val="00C65B04"/>
    <w:rsid w:val="00C66309"/>
    <w:rsid w:val="00C67699"/>
    <w:rsid w:val="00C70683"/>
    <w:rsid w:val="00C80B2F"/>
    <w:rsid w:val="00C81CBC"/>
    <w:rsid w:val="00C82328"/>
    <w:rsid w:val="00C8259A"/>
    <w:rsid w:val="00C847ED"/>
    <w:rsid w:val="00C84F52"/>
    <w:rsid w:val="00C86B45"/>
    <w:rsid w:val="00C9096A"/>
    <w:rsid w:val="00C90B16"/>
    <w:rsid w:val="00C92678"/>
    <w:rsid w:val="00C93E0C"/>
    <w:rsid w:val="00C97674"/>
    <w:rsid w:val="00CA490D"/>
    <w:rsid w:val="00CA6099"/>
    <w:rsid w:val="00CB3262"/>
    <w:rsid w:val="00CB7A9C"/>
    <w:rsid w:val="00CB7CC1"/>
    <w:rsid w:val="00CC1D92"/>
    <w:rsid w:val="00CC71B0"/>
    <w:rsid w:val="00CD0AD0"/>
    <w:rsid w:val="00CD10A1"/>
    <w:rsid w:val="00CD3699"/>
    <w:rsid w:val="00CE155F"/>
    <w:rsid w:val="00CF0D9B"/>
    <w:rsid w:val="00CF1E7B"/>
    <w:rsid w:val="00CF2509"/>
    <w:rsid w:val="00CF34F8"/>
    <w:rsid w:val="00CF713C"/>
    <w:rsid w:val="00CF7AD5"/>
    <w:rsid w:val="00D03B4D"/>
    <w:rsid w:val="00D053C5"/>
    <w:rsid w:val="00D057EA"/>
    <w:rsid w:val="00D05C07"/>
    <w:rsid w:val="00D11AD7"/>
    <w:rsid w:val="00D11B33"/>
    <w:rsid w:val="00D12B10"/>
    <w:rsid w:val="00D1320B"/>
    <w:rsid w:val="00D15F6C"/>
    <w:rsid w:val="00D15FEC"/>
    <w:rsid w:val="00D209FD"/>
    <w:rsid w:val="00D2288E"/>
    <w:rsid w:val="00D26555"/>
    <w:rsid w:val="00D33840"/>
    <w:rsid w:val="00D3469C"/>
    <w:rsid w:val="00D42B24"/>
    <w:rsid w:val="00D44A09"/>
    <w:rsid w:val="00D50509"/>
    <w:rsid w:val="00D50C9F"/>
    <w:rsid w:val="00D514D8"/>
    <w:rsid w:val="00D51C42"/>
    <w:rsid w:val="00D525CC"/>
    <w:rsid w:val="00D56464"/>
    <w:rsid w:val="00D56B22"/>
    <w:rsid w:val="00D63078"/>
    <w:rsid w:val="00D6413D"/>
    <w:rsid w:val="00D64974"/>
    <w:rsid w:val="00D65BAA"/>
    <w:rsid w:val="00D66469"/>
    <w:rsid w:val="00D7275B"/>
    <w:rsid w:val="00D75D9A"/>
    <w:rsid w:val="00D7601D"/>
    <w:rsid w:val="00D8031B"/>
    <w:rsid w:val="00D80AC1"/>
    <w:rsid w:val="00D83758"/>
    <w:rsid w:val="00D84676"/>
    <w:rsid w:val="00D84A2F"/>
    <w:rsid w:val="00D85FEA"/>
    <w:rsid w:val="00D8754C"/>
    <w:rsid w:val="00D92006"/>
    <w:rsid w:val="00D950CC"/>
    <w:rsid w:val="00D96C8F"/>
    <w:rsid w:val="00D97000"/>
    <w:rsid w:val="00DA442B"/>
    <w:rsid w:val="00DA47C8"/>
    <w:rsid w:val="00DA5CB6"/>
    <w:rsid w:val="00DA6D71"/>
    <w:rsid w:val="00DB4411"/>
    <w:rsid w:val="00DC2A0F"/>
    <w:rsid w:val="00DC2AFF"/>
    <w:rsid w:val="00DC3E2A"/>
    <w:rsid w:val="00DC4746"/>
    <w:rsid w:val="00DD1790"/>
    <w:rsid w:val="00DD40A9"/>
    <w:rsid w:val="00DD5F52"/>
    <w:rsid w:val="00DD6B19"/>
    <w:rsid w:val="00DD7D6E"/>
    <w:rsid w:val="00DE3B69"/>
    <w:rsid w:val="00DE3C75"/>
    <w:rsid w:val="00DE513B"/>
    <w:rsid w:val="00DE5625"/>
    <w:rsid w:val="00DE58D9"/>
    <w:rsid w:val="00DF0141"/>
    <w:rsid w:val="00DF0E38"/>
    <w:rsid w:val="00DF1F5A"/>
    <w:rsid w:val="00DF2FB3"/>
    <w:rsid w:val="00DF61F9"/>
    <w:rsid w:val="00E045D3"/>
    <w:rsid w:val="00E056FD"/>
    <w:rsid w:val="00E06C35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38DA"/>
    <w:rsid w:val="00E36698"/>
    <w:rsid w:val="00E4002D"/>
    <w:rsid w:val="00E41BFD"/>
    <w:rsid w:val="00E42402"/>
    <w:rsid w:val="00E43499"/>
    <w:rsid w:val="00E434C3"/>
    <w:rsid w:val="00E45125"/>
    <w:rsid w:val="00E51A44"/>
    <w:rsid w:val="00E52656"/>
    <w:rsid w:val="00E52C71"/>
    <w:rsid w:val="00E534D8"/>
    <w:rsid w:val="00E55C9F"/>
    <w:rsid w:val="00E57117"/>
    <w:rsid w:val="00E57901"/>
    <w:rsid w:val="00E605AD"/>
    <w:rsid w:val="00E60B87"/>
    <w:rsid w:val="00E663C5"/>
    <w:rsid w:val="00E66BB8"/>
    <w:rsid w:val="00E728C2"/>
    <w:rsid w:val="00E75E69"/>
    <w:rsid w:val="00E77CE0"/>
    <w:rsid w:val="00E816DC"/>
    <w:rsid w:val="00E81B2A"/>
    <w:rsid w:val="00E90829"/>
    <w:rsid w:val="00E90A2E"/>
    <w:rsid w:val="00E95F93"/>
    <w:rsid w:val="00EA0CC6"/>
    <w:rsid w:val="00EB0E93"/>
    <w:rsid w:val="00EC02AD"/>
    <w:rsid w:val="00EC0B5A"/>
    <w:rsid w:val="00EC15A4"/>
    <w:rsid w:val="00EC3D8F"/>
    <w:rsid w:val="00ED1A11"/>
    <w:rsid w:val="00ED1EBB"/>
    <w:rsid w:val="00ED67A3"/>
    <w:rsid w:val="00ED682B"/>
    <w:rsid w:val="00ED69C3"/>
    <w:rsid w:val="00EE049F"/>
    <w:rsid w:val="00EE0ACB"/>
    <w:rsid w:val="00EE33BC"/>
    <w:rsid w:val="00EE38B6"/>
    <w:rsid w:val="00EE5B15"/>
    <w:rsid w:val="00EE727D"/>
    <w:rsid w:val="00EE7A35"/>
    <w:rsid w:val="00EF08EE"/>
    <w:rsid w:val="00EF0B37"/>
    <w:rsid w:val="00EF710A"/>
    <w:rsid w:val="00F01A46"/>
    <w:rsid w:val="00F10C41"/>
    <w:rsid w:val="00F12504"/>
    <w:rsid w:val="00F1605D"/>
    <w:rsid w:val="00F218A1"/>
    <w:rsid w:val="00F21A30"/>
    <w:rsid w:val="00F22325"/>
    <w:rsid w:val="00F22470"/>
    <w:rsid w:val="00F25C76"/>
    <w:rsid w:val="00F276BD"/>
    <w:rsid w:val="00F31C41"/>
    <w:rsid w:val="00F325C3"/>
    <w:rsid w:val="00F34FD2"/>
    <w:rsid w:val="00F370BE"/>
    <w:rsid w:val="00F40596"/>
    <w:rsid w:val="00F42571"/>
    <w:rsid w:val="00F42C90"/>
    <w:rsid w:val="00F43BFB"/>
    <w:rsid w:val="00F45292"/>
    <w:rsid w:val="00F45B0E"/>
    <w:rsid w:val="00F50640"/>
    <w:rsid w:val="00F5138E"/>
    <w:rsid w:val="00F517DB"/>
    <w:rsid w:val="00F526B3"/>
    <w:rsid w:val="00F53538"/>
    <w:rsid w:val="00F577F9"/>
    <w:rsid w:val="00F62F1C"/>
    <w:rsid w:val="00F64CF9"/>
    <w:rsid w:val="00F72607"/>
    <w:rsid w:val="00F73975"/>
    <w:rsid w:val="00F75006"/>
    <w:rsid w:val="00F7641C"/>
    <w:rsid w:val="00F81057"/>
    <w:rsid w:val="00F81206"/>
    <w:rsid w:val="00F8243C"/>
    <w:rsid w:val="00F82F9B"/>
    <w:rsid w:val="00F84B8D"/>
    <w:rsid w:val="00F850E9"/>
    <w:rsid w:val="00F86CCD"/>
    <w:rsid w:val="00F871FB"/>
    <w:rsid w:val="00F938D8"/>
    <w:rsid w:val="00F938DC"/>
    <w:rsid w:val="00F948BF"/>
    <w:rsid w:val="00FA1794"/>
    <w:rsid w:val="00FA3EB4"/>
    <w:rsid w:val="00FA5E15"/>
    <w:rsid w:val="00FA6896"/>
    <w:rsid w:val="00FB0030"/>
    <w:rsid w:val="00FB07B8"/>
    <w:rsid w:val="00FB2282"/>
    <w:rsid w:val="00FB3F0A"/>
    <w:rsid w:val="00FB5836"/>
    <w:rsid w:val="00FB68E3"/>
    <w:rsid w:val="00FB6B61"/>
    <w:rsid w:val="00FC00E1"/>
    <w:rsid w:val="00FC1C89"/>
    <w:rsid w:val="00FC2749"/>
    <w:rsid w:val="00FC53F6"/>
    <w:rsid w:val="00FC5F02"/>
    <w:rsid w:val="00FC79BD"/>
    <w:rsid w:val="00FD000A"/>
    <w:rsid w:val="00FD1B1D"/>
    <w:rsid w:val="00FD1FA2"/>
    <w:rsid w:val="00FD6679"/>
    <w:rsid w:val="00FD69DA"/>
    <w:rsid w:val="00FD7C8F"/>
    <w:rsid w:val="00FE0728"/>
    <w:rsid w:val="00FE25B2"/>
    <w:rsid w:val="00FE5F7D"/>
    <w:rsid w:val="00FE66CA"/>
    <w:rsid w:val="00FF0591"/>
    <w:rsid w:val="00FF3C5B"/>
    <w:rsid w:val="00FF4838"/>
    <w:rsid w:val="00FF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2A1FF8-851A-415A-9713-0DB7E382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44A09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A09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D44A09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D44A09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D44A09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44A09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A09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D44A09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D44A09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D44A0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A0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A09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44A09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D44A09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D44A09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D44A09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D44A09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4A09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D44A0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D44A0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44A09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D44A09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D44A09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44A09"/>
    <w:rPr>
      <w:rFonts w:ascii="Arial" w:hAnsi="Arial"/>
      <w:color w:val="292929"/>
      <w:sz w:val="16"/>
    </w:rPr>
  </w:style>
  <w:style w:type="paragraph" w:customStyle="1" w:styleId="LabStepLevel3Numbered">
    <w:name w:val="Lab Step Level 3 Numbered"/>
    <w:basedOn w:val="LabStepNumberedLevel2"/>
    <w:uiPriority w:val="3"/>
    <w:qFormat/>
    <w:rsid w:val="005C1869"/>
    <w:pPr>
      <w:numPr>
        <w:ilvl w:val="0"/>
        <w:numId w:val="0"/>
      </w:numPr>
      <w:spacing w:before="60" w:after="20"/>
      <w:ind w:left="1512" w:hanging="360"/>
    </w:pPr>
    <w:rPr>
      <w:sz w:val="16"/>
    </w:rPr>
  </w:style>
  <w:style w:type="paragraph" w:styleId="ListParagraph">
    <w:name w:val="List Paragraph"/>
    <w:basedOn w:val="Normal"/>
    <w:next w:val="Normal"/>
    <w:uiPriority w:val="34"/>
    <w:rsid w:val="00D44A09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D44A09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D44A09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D44A09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D44A09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44A09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A09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D44A0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D44A09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D44A0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D44A0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D44A0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D44A09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D44A09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D44A09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D44A09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D44A09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D44A09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D44A09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D44A09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D44A09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D44A09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LeadIn">
    <w:name w:val="Lab Exercise Lead In"/>
    <w:basedOn w:val="Normal"/>
    <w:qFormat/>
    <w:rsid w:val="00D44A09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Setup">
    <w:name w:val="Lab Setup"/>
    <w:basedOn w:val="Normal"/>
    <w:next w:val="Normal"/>
    <w:rsid w:val="00D44A09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D44A09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D44A09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44A09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D44A09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D44A09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D44A09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D44A09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D44A09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D44A09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A09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D44A09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44A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A0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A09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A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A09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D44A0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44A0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D44A09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D44A09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A09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D44A09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D44A09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D44A09"/>
    <w:pPr>
      <w:spacing w:before="240"/>
    </w:pPr>
  </w:style>
  <w:style w:type="paragraph" w:customStyle="1" w:styleId="LegalHeader">
    <w:name w:val="Legal Header"/>
    <w:basedOn w:val="Normal"/>
    <w:uiPriority w:val="3"/>
    <w:rsid w:val="00D44A09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D44A09"/>
    <w:rPr>
      <w:sz w:val="18"/>
    </w:rPr>
  </w:style>
  <w:style w:type="paragraph" w:customStyle="1" w:styleId="CourseInfo">
    <w:name w:val="Course Info"/>
    <w:basedOn w:val="Normal"/>
    <w:uiPriority w:val="4"/>
    <w:rsid w:val="00D44A09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D44A09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D44A09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D44A09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D44A09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D44A09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D44A09"/>
    <w:pPr>
      <w:numPr>
        <w:numId w:val="2"/>
      </w:numPr>
    </w:pPr>
  </w:style>
  <w:style w:type="paragraph" w:customStyle="1" w:styleId="ModuleDescription">
    <w:name w:val="Module Description"/>
    <w:basedOn w:val="Normal"/>
    <w:uiPriority w:val="4"/>
    <w:rsid w:val="00D44A09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D44A09"/>
    <w:pPr>
      <w:jc w:val="center"/>
    </w:pPr>
  </w:style>
  <w:style w:type="paragraph" w:customStyle="1" w:styleId="TopicsCoveredItem">
    <w:name w:val="Topics Covered Item"/>
    <w:basedOn w:val="Normal"/>
    <w:uiPriority w:val="4"/>
    <w:rsid w:val="00D44A09"/>
    <w:pPr>
      <w:numPr>
        <w:numId w:val="7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D44A09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D44A09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D44A09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D44A09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Item">
    <w:name w:val="Lab Exercise Item"/>
    <w:basedOn w:val="Normal"/>
    <w:next w:val="Normal"/>
    <w:uiPriority w:val="4"/>
    <w:qFormat/>
    <w:rsid w:val="00D44A09"/>
    <w:pPr>
      <w:spacing w:before="0" w:after="0"/>
      <w:ind w:left="3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2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customXml" Target="../customXml/item5.xml"/><Relationship Id="rId61" Type="http://schemas.openxmlformats.org/officeDocument/2006/relationships/header" Target="header2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\Courseware\Templat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5.xml><?xml version="1.0" encoding="utf-8"?>
<ds:datastoreItem xmlns:ds="http://schemas.openxmlformats.org/officeDocument/2006/customXml" ds:itemID="{9589EBF6-8046-4B14-B39A-996AFCB47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</TotalTime>
  <Pages>25</Pages>
  <Words>6225</Words>
  <Characters>35485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41627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TedP</cp:lastModifiedBy>
  <cp:revision>2</cp:revision>
  <cp:lastPrinted>2015-12-30T15:59:00Z</cp:lastPrinted>
  <dcterms:created xsi:type="dcterms:W3CDTF">2017-08-17T11:11:00Z</dcterms:created>
  <dcterms:modified xsi:type="dcterms:W3CDTF">2017-08-17T11:11:00Z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